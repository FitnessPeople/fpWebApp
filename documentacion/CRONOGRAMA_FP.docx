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26"/>
        <w:gridCol w:w="8930"/>
        <w:gridCol w:w="390"/>
      </w:tblGrid>
      <w:tr w:rsidR="005854DB" w:rsidRPr="00391E6F" w:rsidTr="00D465F9">
        <w:trPr>
          <w:trHeight w:val="1152"/>
        </w:trPr>
        <w:tc>
          <w:tcPr>
            <w:tcW w:w="9746" w:type="dxa"/>
            <w:gridSpan w:val="3"/>
            <w:vAlign w:val="center"/>
          </w:tcPr>
          <w:p w:rsidR="005854DB" w:rsidRPr="00391E6F" w:rsidRDefault="00CF6D8D" w:rsidP="006869EA">
            <w:pPr>
              <w:pStyle w:val="Ttulo"/>
              <w:rPr>
                <w:noProof/>
              </w:rPr>
            </w:pPr>
            <w:sdt>
              <w:sdtPr>
                <w:rPr>
                  <w:noProof/>
                </w:rPr>
                <w:alias w:val="Título"/>
                <w:tag w:val=""/>
                <w:id w:val="2016188051"/>
                <w:placeholder>
                  <w:docPart w:val="84C081149B7D42B0864D4F89107816F7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6869EA">
                  <w:rPr>
                    <w:noProof/>
                  </w:rPr>
                  <w:t>CRONOGRAMA FP+</w:t>
                </w:r>
              </w:sdtContent>
            </w:sdt>
          </w:p>
        </w:tc>
      </w:tr>
      <w:tr w:rsidR="005854DB" w:rsidRPr="00391E6F" w:rsidTr="00D465F9">
        <w:trPr>
          <w:trHeight w:val="144"/>
        </w:trPr>
        <w:tc>
          <w:tcPr>
            <w:tcW w:w="426" w:type="dxa"/>
            <w:shd w:val="clear" w:color="auto" w:fill="auto"/>
          </w:tcPr>
          <w:p w:rsidR="005854DB" w:rsidRPr="00391E6F" w:rsidRDefault="005854DB" w:rsidP="00794847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  <w:tc>
          <w:tcPr>
            <w:tcW w:w="8930" w:type="dxa"/>
            <w:shd w:val="clear" w:color="auto" w:fill="F0CDA1" w:themeFill="accent1"/>
            <w:vAlign w:val="center"/>
          </w:tcPr>
          <w:p w:rsidR="005854DB" w:rsidRPr="00391E6F" w:rsidRDefault="005854DB" w:rsidP="00794847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  <w:tc>
          <w:tcPr>
            <w:tcW w:w="390" w:type="dxa"/>
            <w:shd w:val="clear" w:color="auto" w:fill="auto"/>
          </w:tcPr>
          <w:p w:rsidR="005854DB" w:rsidRPr="00391E6F" w:rsidRDefault="005854DB" w:rsidP="00794847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</w:tr>
      <w:tr w:rsidR="005854DB" w:rsidRPr="00391E6F" w:rsidTr="00D465F9">
        <w:trPr>
          <w:trHeight w:val="1332"/>
        </w:trPr>
        <w:tc>
          <w:tcPr>
            <w:tcW w:w="9746" w:type="dxa"/>
            <w:gridSpan w:val="3"/>
            <w:shd w:val="clear" w:color="auto" w:fill="auto"/>
          </w:tcPr>
          <w:sdt>
            <w:sdtPr>
              <w:rPr>
                <w:noProof/>
              </w:rPr>
              <w:alias w:val="Subtítulo"/>
              <w:tag w:val=""/>
              <w:id w:val="1073854703"/>
              <w:placeholder>
                <w:docPart w:val="0F5D47187EE9495FA612B9CCF08D61D0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:rsidR="005854DB" w:rsidRPr="00391E6F" w:rsidRDefault="006869EA" w:rsidP="006869EA">
                <w:pPr>
                  <w:pStyle w:val="Subttulo"/>
                  <w:rPr>
                    <w:noProof/>
                  </w:rPr>
                </w:pPr>
                <w:r>
                  <w:rPr>
                    <w:noProof/>
                  </w:rPr>
                  <w:t>AREA DE SISTEMAS</w:t>
                </w:r>
              </w:p>
            </w:sdtContent>
          </w:sdt>
        </w:tc>
      </w:tr>
    </w:tbl>
    <w:sdt>
      <w:sdtPr>
        <w:rPr>
          <w:noProof/>
        </w:rPr>
        <w:id w:val="-2035794854"/>
        <w:placeholder>
          <w:docPart w:val="5ED432BD45314F37A9080AEBF190B265"/>
        </w:placeholder>
        <w:temporary/>
        <w:showingPlcHdr/>
        <w15:appearance w15:val="hidden"/>
      </w:sdtPr>
      <w:sdtEndPr/>
      <w:sdtContent>
        <w:p w:rsidR="00BD0C60" w:rsidRPr="00391E6F" w:rsidRDefault="005854DB" w:rsidP="005854DB">
          <w:pPr>
            <w:pStyle w:val="Ttulo1"/>
            <w:rPr>
              <w:noProof/>
            </w:rPr>
          </w:pPr>
          <w:r w:rsidRPr="00391E6F">
            <w:rPr>
              <w:noProof/>
              <w:lang w:bidi="es-ES"/>
            </w:rPr>
            <w:t>Introducción</w:t>
          </w:r>
        </w:p>
      </w:sdtContent>
    </w:sdt>
    <w:tbl>
      <w:tblPr>
        <w:tblW w:w="9781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450"/>
        <w:gridCol w:w="8881"/>
      </w:tblGrid>
      <w:tr w:rsidR="00685B4E" w:rsidRPr="00391E6F" w:rsidTr="000C770E">
        <w:trPr>
          <w:trHeight w:val="297"/>
        </w:trPr>
        <w:sdt>
          <w:sdtPr>
            <w:rPr>
              <w:noProof/>
            </w:rPr>
            <w:id w:val="-194383433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:rsidR="00685B4E" w:rsidRPr="00391E6F" w:rsidRDefault="00A67285" w:rsidP="00784AB5">
                <w:pPr>
                  <w:pStyle w:val="Casilladeverificacin"/>
                  <w:rPr>
                    <w:noProof/>
                  </w:rPr>
                </w:pPr>
                <w:r w:rsidRPr="00391E6F">
                  <w:rPr>
                    <w:rFonts w:ascii="Segoe UI Symbol" w:eastAsia="Segoe UI Symbol" w:hAnsi="Segoe UI Symbol" w:cs="Segoe UI Symbol"/>
                    <w:noProof/>
                    <w:lang w:bidi="es-ES"/>
                  </w:rPr>
                  <w:t>☐</w:t>
                </w:r>
              </w:p>
            </w:tc>
          </w:sdtContent>
        </w:sdt>
        <w:sdt>
          <w:sdtPr>
            <w:rPr>
              <w:noProof/>
            </w:rPr>
            <w:id w:val="483123269"/>
            <w:placeholder>
              <w:docPart w:val="3CB4DCC07A0D4F1F9F6F978C34E04C1B"/>
            </w:placeholder>
            <w:temporary/>
            <w:showingPlcHdr/>
            <w15:appearance w15:val="hidden"/>
          </w:sdtPr>
          <w:sdtEndPr/>
          <w:sdtContent>
            <w:tc>
              <w:tcPr>
                <w:tcW w:w="9331" w:type="dxa"/>
                <w:gridSpan w:val="2"/>
              </w:tcPr>
              <w:p w:rsidR="00685B4E" w:rsidRPr="00391E6F" w:rsidRDefault="005C7E0C" w:rsidP="00685B4E">
                <w:pPr>
                  <w:pStyle w:val="Listaconnmeros"/>
                  <w:rPr>
                    <w:noProof/>
                  </w:rPr>
                </w:pPr>
                <w:r w:rsidRPr="00391E6F">
                  <w:rPr>
                    <w:noProof/>
                    <w:lang w:bidi="es-ES"/>
                  </w:rPr>
                  <w:t>Realice una evaluación personal para determinar por qué desea poner en marcha un negocio.</w:t>
                </w:r>
              </w:p>
            </w:tc>
          </w:sdtContent>
        </w:sdt>
      </w:tr>
      <w:tr w:rsidR="00A67285" w:rsidRPr="00391E6F" w:rsidTr="000C770E">
        <w:sdt>
          <w:sdtPr>
            <w:rPr>
              <w:noProof/>
            </w:rPr>
            <w:id w:val="-96750655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:rsidR="00A67285" w:rsidRPr="00391E6F" w:rsidRDefault="00A67285" w:rsidP="00784AB5">
                <w:pPr>
                  <w:pStyle w:val="Casilladeverificacin"/>
                  <w:rPr>
                    <w:noProof/>
                  </w:rPr>
                </w:pPr>
                <w:r w:rsidRPr="00391E6F">
                  <w:rPr>
                    <w:rFonts w:ascii="Segoe UI Symbol" w:eastAsia="Segoe UI Symbol" w:hAnsi="Segoe UI Symbol" w:cs="Segoe UI Symbol"/>
                    <w:noProof/>
                    <w:lang w:bidi="es-ES"/>
                  </w:rPr>
                  <w:t>☐</w:t>
                </w:r>
              </w:p>
            </w:tc>
          </w:sdtContent>
        </w:sdt>
        <w:sdt>
          <w:sdtPr>
            <w:rPr>
              <w:noProof/>
            </w:rPr>
            <w:id w:val="-1658757855"/>
            <w:placeholder>
              <w:docPart w:val="CE28D283C99149A28D36D82DF58244A8"/>
            </w:placeholder>
            <w:temporary/>
            <w:showingPlcHdr/>
            <w15:appearance w15:val="hidden"/>
          </w:sdtPr>
          <w:sdtEndPr/>
          <w:sdtContent>
            <w:tc>
              <w:tcPr>
                <w:tcW w:w="9331" w:type="dxa"/>
                <w:gridSpan w:val="2"/>
              </w:tcPr>
              <w:p w:rsidR="00A67285" w:rsidRPr="00391E6F" w:rsidRDefault="005C7E0C" w:rsidP="00A67285">
                <w:pPr>
                  <w:pStyle w:val="Listaconnmeros"/>
                  <w:rPr>
                    <w:noProof/>
                  </w:rPr>
                </w:pPr>
                <w:r w:rsidRPr="00391E6F">
                  <w:rPr>
                    <w:noProof/>
                    <w:lang w:bidi="es-ES"/>
                  </w:rPr>
                  <w:t>Cree un plan de empresa:</w:t>
                </w:r>
              </w:p>
            </w:tc>
          </w:sdtContent>
        </w:sdt>
      </w:tr>
      <w:tr w:rsidR="00A67285" w:rsidRPr="00391E6F" w:rsidTr="000C770E">
        <w:tc>
          <w:tcPr>
            <w:tcW w:w="450" w:type="dxa"/>
          </w:tcPr>
          <w:p w:rsidR="00A67285" w:rsidRPr="00391E6F" w:rsidRDefault="00A67285" w:rsidP="00784AB5">
            <w:pPr>
              <w:pStyle w:val="Casilladeverificacin"/>
              <w:rPr>
                <w:noProof/>
              </w:rPr>
            </w:pPr>
          </w:p>
        </w:tc>
        <w:sdt>
          <w:sdtPr>
            <w:rPr>
              <w:noProof/>
            </w:rPr>
            <w:id w:val="-61814770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:rsidR="00A67285" w:rsidRPr="00391E6F" w:rsidRDefault="00A67285" w:rsidP="00784AB5">
                <w:pPr>
                  <w:pStyle w:val="Casilladeverificacin"/>
                  <w:rPr>
                    <w:noProof/>
                  </w:rPr>
                </w:pPr>
                <w:r w:rsidRPr="00391E6F">
                  <w:rPr>
                    <w:rFonts w:ascii="Segoe UI Symbol" w:eastAsia="Segoe UI Symbol" w:hAnsi="Segoe UI Symbol" w:cs="Segoe UI Symbol"/>
                    <w:noProof/>
                    <w:lang w:bidi="es-ES"/>
                  </w:rPr>
                  <w:t>☐</w:t>
                </w:r>
              </w:p>
            </w:tc>
          </w:sdtContent>
        </w:sdt>
        <w:sdt>
          <w:sdtPr>
            <w:rPr>
              <w:noProof/>
            </w:rPr>
            <w:id w:val="1410734122"/>
            <w:placeholder>
              <w:docPart w:val="AF7088DBCCDE40508D03F9DBC2ADBD55"/>
            </w:placeholder>
            <w:temporary/>
            <w:showingPlcHdr/>
            <w15:appearance w15:val="hidden"/>
          </w:sdtPr>
          <w:sdtEndPr/>
          <w:sdtContent>
            <w:tc>
              <w:tcPr>
                <w:tcW w:w="8881" w:type="dxa"/>
              </w:tcPr>
              <w:p w:rsidR="00A67285" w:rsidRPr="00391E6F" w:rsidRDefault="00A67285" w:rsidP="00A67285">
                <w:pPr>
                  <w:pStyle w:val="Listaconnmeros2"/>
                  <w:rPr>
                    <w:noProof/>
                  </w:rPr>
                </w:pPr>
                <w:r w:rsidRPr="00391E6F">
                  <w:rPr>
                    <w:noProof/>
                    <w:lang w:bidi="es-ES"/>
                  </w:rPr>
                  <w:t>¿Qué hacemos?</w:t>
                </w:r>
              </w:p>
            </w:tc>
          </w:sdtContent>
        </w:sdt>
      </w:tr>
      <w:tr w:rsidR="00A67285" w:rsidRPr="00391E6F" w:rsidTr="000C770E">
        <w:tc>
          <w:tcPr>
            <w:tcW w:w="450" w:type="dxa"/>
          </w:tcPr>
          <w:p w:rsidR="00A67285" w:rsidRPr="00391E6F" w:rsidRDefault="00A67285" w:rsidP="00784AB5">
            <w:pPr>
              <w:pStyle w:val="Casilladeverificacin"/>
              <w:rPr>
                <w:noProof/>
              </w:rPr>
            </w:pPr>
          </w:p>
        </w:tc>
        <w:sdt>
          <w:sdtPr>
            <w:rPr>
              <w:noProof/>
            </w:rPr>
            <w:id w:val="81183186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:rsidR="00A67285" w:rsidRPr="00391E6F" w:rsidRDefault="00A67285" w:rsidP="00784AB5">
                <w:pPr>
                  <w:pStyle w:val="Casilladeverificacin"/>
                  <w:rPr>
                    <w:noProof/>
                  </w:rPr>
                </w:pPr>
                <w:r w:rsidRPr="00391E6F">
                  <w:rPr>
                    <w:rFonts w:ascii="Segoe UI Symbol" w:eastAsia="Segoe UI Symbol" w:hAnsi="Segoe UI Symbol" w:cs="Segoe UI Symbol"/>
                    <w:noProof/>
                    <w:lang w:bidi="es-ES"/>
                  </w:rPr>
                  <w:t>☐</w:t>
                </w:r>
              </w:p>
            </w:tc>
          </w:sdtContent>
        </w:sdt>
        <w:sdt>
          <w:sdtPr>
            <w:rPr>
              <w:noProof/>
            </w:rPr>
            <w:id w:val="-1481530617"/>
            <w:placeholder>
              <w:docPart w:val="78E31E1240BE4A33B2A33831A587E440"/>
            </w:placeholder>
            <w:temporary/>
            <w:showingPlcHdr/>
            <w15:appearance w15:val="hidden"/>
          </w:sdtPr>
          <w:sdtEndPr/>
          <w:sdtContent>
            <w:tc>
              <w:tcPr>
                <w:tcW w:w="8881" w:type="dxa"/>
              </w:tcPr>
              <w:p w:rsidR="00A67285" w:rsidRPr="00391E6F" w:rsidRDefault="00A67285" w:rsidP="00A67285">
                <w:pPr>
                  <w:pStyle w:val="Listaconnmeros2"/>
                  <w:rPr>
                    <w:noProof/>
                  </w:rPr>
                </w:pPr>
                <w:r w:rsidRPr="00391E6F">
                  <w:rPr>
                    <w:noProof/>
                    <w:lang w:bidi="es-ES"/>
                  </w:rPr>
                  <w:t>¿Cómo lo hacemos?</w:t>
                </w:r>
              </w:p>
            </w:tc>
          </w:sdtContent>
        </w:sdt>
      </w:tr>
      <w:tr w:rsidR="00A67285" w:rsidRPr="00391E6F" w:rsidTr="000C770E">
        <w:trPr>
          <w:trHeight w:val="270"/>
        </w:trPr>
        <w:tc>
          <w:tcPr>
            <w:tcW w:w="450" w:type="dxa"/>
          </w:tcPr>
          <w:p w:rsidR="00A67285" w:rsidRPr="00391E6F" w:rsidRDefault="00A67285" w:rsidP="00784AB5">
            <w:pPr>
              <w:pStyle w:val="Casilladeverificacin"/>
              <w:rPr>
                <w:noProof/>
              </w:rPr>
            </w:pPr>
          </w:p>
        </w:tc>
        <w:sdt>
          <w:sdtPr>
            <w:rPr>
              <w:noProof/>
            </w:rPr>
            <w:id w:val="55112028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:rsidR="00A67285" w:rsidRPr="00391E6F" w:rsidRDefault="00A67285" w:rsidP="00784AB5">
                <w:pPr>
                  <w:pStyle w:val="Casilladeverificacin"/>
                  <w:rPr>
                    <w:noProof/>
                  </w:rPr>
                </w:pPr>
                <w:r w:rsidRPr="00391E6F">
                  <w:rPr>
                    <w:rFonts w:ascii="Segoe UI Symbol" w:eastAsia="Segoe UI Symbol" w:hAnsi="Segoe UI Symbol" w:cs="Segoe UI Symbol"/>
                    <w:noProof/>
                    <w:lang w:bidi="es-ES"/>
                  </w:rPr>
                  <w:t>☐</w:t>
                </w:r>
              </w:p>
            </w:tc>
          </w:sdtContent>
        </w:sdt>
        <w:sdt>
          <w:sdtPr>
            <w:rPr>
              <w:noProof/>
            </w:rPr>
            <w:id w:val="-748656938"/>
            <w:placeholder>
              <w:docPart w:val="74336B5D97334AA8B9B71C5183CA9079"/>
            </w:placeholder>
            <w:temporary/>
            <w:showingPlcHdr/>
            <w15:appearance w15:val="hidden"/>
          </w:sdtPr>
          <w:sdtEndPr/>
          <w:sdtContent>
            <w:tc>
              <w:tcPr>
                <w:tcW w:w="8881" w:type="dxa"/>
              </w:tcPr>
              <w:p w:rsidR="00A67285" w:rsidRPr="00391E6F" w:rsidRDefault="00A67285" w:rsidP="00A67285">
                <w:pPr>
                  <w:pStyle w:val="Listaconnmeros2"/>
                  <w:rPr>
                    <w:noProof/>
                  </w:rPr>
                </w:pPr>
                <w:r w:rsidRPr="00391E6F">
                  <w:rPr>
                    <w:noProof/>
                    <w:lang w:bidi="es-ES"/>
                  </w:rPr>
                  <w:t>¿A quién servimos?</w:t>
                </w:r>
              </w:p>
            </w:tc>
          </w:sdtContent>
        </w:sdt>
      </w:tr>
    </w:tbl>
    <w:p w:rsidR="005854DB" w:rsidRPr="00391E6F" w:rsidRDefault="005854DB" w:rsidP="005854DB">
      <w:pPr>
        <w:rPr>
          <w:noProof/>
        </w:rPr>
      </w:pPr>
    </w:p>
    <w:p w:rsidR="00685B4E" w:rsidRPr="00391E6F" w:rsidRDefault="006869EA" w:rsidP="00685B4E">
      <w:pPr>
        <w:pStyle w:val="Ttulo1"/>
        <w:rPr>
          <w:noProof/>
        </w:rPr>
      </w:pPr>
      <w:r>
        <w:rPr>
          <w:noProof/>
        </w:rPr>
        <w:t>Compromisos</w:t>
      </w:r>
    </w:p>
    <w:tbl>
      <w:tblPr>
        <w:tblW w:w="19112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7063"/>
        <w:gridCol w:w="11599"/>
      </w:tblGrid>
      <w:tr w:rsidR="009B1858" w:rsidRPr="00391E6F" w:rsidTr="009B1858">
        <w:trPr>
          <w:trHeight w:val="297"/>
        </w:trPr>
        <w:sdt>
          <w:sdtPr>
            <w:rPr>
              <w:noProof/>
            </w:rPr>
            <w:id w:val="-191815668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9B1858" w:rsidRPr="00391E6F" w:rsidRDefault="009B1858" w:rsidP="00784AB5">
                <w:pPr>
                  <w:pStyle w:val="Casilladeverificacin"/>
                  <w:rPr>
                    <w:noProof/>
                  </w:rPr>
                </w:pPr>
                <w:r w:rsidRPr="00391E6F">
                  <w:rPr>
                    <w:rFonts w:ascii="Segoe UI Symbol" w:eastAsia="Segoe UI Symbol" w:hAnsi="Segoe UI Symbol" w:cs="Segoe UI Symbol"/>
                    <w:noProof/>
                    <w:lang w:bidi="es-ES"/>
                  </w:rPr>
                  <w:t>☐</w:t>
                </w:r>
              </w:p>
            </w:tc>
          </w:sdtContent>
        </w:sdt>
        <w:tc>
          <w:tcPr>
            <w:tcW w:w="7063" w:type="dxa"/>
          </w:tcPr>
          <w:p w:rsidR="009B1858" w:rsidRPr="00391E6F" w:rsidRDefault="009B1858" w:rsidP="009B1858">
            <w:pPr>
              <w:pStyle w:val="Casilladeverificacin"/>
              <w:rPr>
                <w:noProof/>
              </w:rPr>
            </w:pPr>
            <w:r>
              <w:rPr>
                <w:noProof/>
              </w:rPr>
              <w:t>Administrar Ciudades</w:t>
            </w:r>
          </w:p>
        </w:tc>
        <w:tc>
          <w:tcPr>
            <w:tcW w:w="11599" w:type="dxa"/>
          </w:tcPr>
          <w:p w:rsidR="009B1858" w:rsidRDefault="009B1858" w:rsidP="009B1858">
            <w:pPr>
              <w:pStyle w:val="Casilladeverificacin"/>
              <w:rPr>
                <w:noProof/>
              </w:rPr>
            </w:pPr>
            <w:r>
              <w:rPr>
                <w:noProof/>
              </w:rPr>
              <w:t>Fecha</w:t>
            </w:r>
          </w:p>
        </w:tc>
      </w:tr>
      <w:tr w:rsidR="009B1858" w:rsidRPr="00391E6F" w:rsidTr="009B1858">
        <w:sdt>
          <w:sdtPr>
            <w:rPr>
              <w:noProof/>
            </w:rPr>
            <w:id w:val="86988497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9B1858" w:rsidRPr="00391E6F" w:rsidRDefault="009B1858" w:rsidP="00784AB5">
                <w:pPr>
                  <w:pStyle w:val="Casilladeverificacin"/>
                  <w:rPr>
                    <w:noProof/>
                  </w:rPr>
                </w:pPr>
                <w:r w:rsidRPr="00391E6F">
                  <w:rPr>
                    <w:rFonts w:ascii="Segoe UI Symbol" w:eastAsia="Segoe UI Symbol" w:hAnsi="Segoe UI Symbol" w:cs="Segoe UI Symbol"/>
                    <w:noProof/>
                    <w:lang w:bidi="es-ES"/>
                  </w:rPr>
                  <w:t>☐</w:t>
                </w:r>
              </w:p>
            </w:tc>
          </w:sdtContent>
        </w:sdt>
        <w:tc>
          <w:tcPr>
            <w:tcW w:w="7063" w:type="dxa"/>
          </w:tcPr>
          <w:p w:rsidR="009B1858" w:rsidRPr="00391E6F" w:rsidRDefault="009B1858" w:rsidP="006869EA">
            <w:pPr>
              <w:pStyle w:val="Casilladeverificacin"/>
              <w:rPr>
                <w:noProof/>
              </w:rPr>
            </w:pPr>
            <w:r>
              <w:rPr>
                <w:noProof/>
              </w:rPr>
              <w:t>Administrar Ciudades Sedes</w:t>
            </w:r>
          </w:p>
        </w:tc>
        <w:tc>
          <w:tcPr>
            <w:tcW w:w="11599" w:type="dxa"/>
          </w:tcPr>
          <w:p w:rsidR="009B1858" w:rsidRDefault="009B1858" w:rsidP="006869EA">
            <w:pPr>
              <w:pStyle w:val="Casilladeverificacin"/>
              <w:rPr>
                <w:noProof/>
              </w:rPr>
            </w:pPr>
          </w:p>
        </w:tc>
      </w:tr>
      <w:tr w:rsidR="009B1858" w:rsidRPr="00391E6F" w:rsidTr="009B1858">
        <w:sdt>
          <w:sdtPr>
            <w:rPr>
              <w:noProof/>
            </w:rPr>
            <w:id w:val="5674902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9B1858" w:rsidRPr="00391E6F" w:rsidRDefault="009B1858" w:rsidP="00784AB5">
                <w:pPr>
                  <w:pStyle w:val="Casilladeverificacin"/>
                  <w:rPr>
                    <w:noProof/>
                  </w:rPr>
                </w:pPr>
                <w:r w:rsidRPr="00391E6F">
                  <w:rPr>
                    <w:rFonts w:ascii="Segoe UI Symbol" w:eastAsia="Segoe UI Symbol" w:hAnsi="Segoe UI Symbol" w:cs="Segoe UI Symbol"/>
                    <w:noProof/>
                    <w:lang w:bidi="es-ES"/>
                  </w:rPr>
                  <w:t>☐</w:t>
                </w:r>
              </w:p>
            </w:tc>
          </w:sdtContent>
        </w:sdt>
        <w:tc>
          <w:tcPr>
            <w:tcW w:w="7063" w:type="dxa"/>
          </w:tcPr>
          <w:p w:rsidR="009B1858" w:rsidRPr="00391E6F" w:rsidRDefault="009B1858" w:rsidP="006869EA">
            <w:pPr>
              <w:pStyle w:val="Casilladeverificacin"/>
              <w:rPr>
                <w:noProof/>
              </w:rPr>
            </w:pPr>
            <w:r>
              <w:rPr>
                <w:noProof/>
              </w:rPr>
              <w:t>Administrar Tipos de Documento</w:t>
            </w:r>
          </w:p>
        </w:tc>
        <w:tc>
          <w:tcPr>
            <w:tcW w:w="11599" w:type="dxa"/>
          </w:tcPr>
          <w:p w:rsidR="009B1858" w:rsidRDefault="009B1858" w:rsidP="006869EA">
            <w:pPr>
              <w:pStyle w:val="Casilladeverificacin"/>
              <w:rPr>
                <w:noProof/>
              </w:rPr>
            </w:pPr>
          </w:p>
        </w:tc>
      </w:tr>
      <w:tr w:rsidR="009B1858" w:rsidRPr="00391E6F" w:rsidTr="009B1858">
        <w:sdt>
          <w:sdtPr>
            <w:rPr>
              <w:noProof/>
            </w:rPr>
            <w:id w:val="-91107171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9B1858" w:rsidRPr="00391E6F" w:rsidRDefault="009B1858" w:rsidP="00784AB5">
                <w:pPr>
                  <w:pStyle w:val="Casilladeverificacin"/>
                  <w:rPr>
                    <w:noProof/>
                  </w:rPr>
                </w:pPr>
                <w:r w:rsidRPr="00391E6F">
                  <w:rPr>
                    <w:rFonts w:ascii="Segoe UI Symbol" w:eastAsia="Segoe UI Symbol" w:hAnsi="Segoe UI Symbol" w:cs="Segoe UI Symbol"/>
                    <w:noProof/>
                    <w:lang w:bidi="es-ES"/>
                  </w:rPr>
                  <w:t>☐</w:t>
                </w:r>
              </w:p>
            </w:tc>
          </w:sdtContent>
        </w:sdt>
        <w:tc>
          <w:tcPr>
            <w:tcW w:w="7063" w:type="dxa"/>
          </w:tcPr>
          <w:p w:rsidR="009B1858" w:rsidRPr="00391E6F" w:rsidRDefault="009B1858" w:rsidP="006869EA">
            <w:pPr>
              <w:pStyle w:val="Casilladeverificacin"/>
              <w:rPr>
                <w:noProof/>
              </w:rPr>
            </w:pPr>
            <w:r>
              <w:rPr>
                <w:noProof/>
              </w:rPr>
              <w:t>Administrar Estado civil</w:t>
            </w:r>
          </w:p>
        </w:tc>
        <w:tc>
          <w:tcPr>
            <w:tcW w:w="11599" w:type="dxa"/>
          </w:tcPr>
          <w:p w:rsidR="009B1858" w:rsidRDefault="009B1858" w:rsidP="006869EA">
            <w:pPr>
              <w:pStyle w:val="Casilladeverificacin"/>
              <w:rPr>
                <w:noProof/>
              </w:rPr>
            </w:pPr>
          </w:p>
        </w:tc>
      </w:tr>
      <w:tr w:rsidR="009B1858" w:rsidRPr="00391E6F" w:rsidTr="009B1858">
        <w:sdt>
          <w:sdtPr>
            <w:rPr>
              <w:noProof/>
            </w:rPr>
            <w:id w:val="-159524083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9B1858" w:rsidRPr="00391E6F" w:rsidRDefault="009B1858" w:rsidP="00784AB5">
                <w:pPr>
                  <w:pStyle w:val="Casilladeverificacin"/>
                  <w:rPr>
                    <w:noProof/>
                  </w:rPr>
                </w:pPr>
                <w:r w:rsidRPr="00391E6F">
                  <w:rPr>
                    <w:rFonts w:ascii="Segoe UI Symbol" w:eastAsia="Segoe UI Symbol" w:hAnsi="Segoe UI Symbol" w:cs="Segoe UI Symbol"/>
                    <w:noProof/>
                    <w:lang w:bidi="es-ES"/>
                  </w:rPr>
                  <w:t>☐</w:t>
                </w:r>
              </w:p>
            </w:tc>
          </w:sdtContent>
        </w:sdt>
        <w:tc>
          <w:tcPr>
            <w:tcW w:w="7063" w:type="dxa"/>
          </w:tcPr>
          <w:p w:rsidR="009B1858" w:rsidRPr="00391E6F" w:rsidRDefault="009B1858" w:rsidP="006869EA">
            <w:pPr>
              <w:pStyle w:val="Casilladeverificacin"/>
              <w:rPr>
                <w:noProof/>
              </w:rPr>
            </w:pPr>
            <w:r>
              <w:rPr>
                <w:noProof/>
              </w:rPr>
              <w:t>Administrar Genero</w:t>
            </w:r>
          </w:p>
        </w:tc>
        <w:tc>
          <w:tcPr>
            <w:tcW w:w="11599" w:type="dxa"/>
          </w:tcPr>
          <w:p w:rsidR="009B1858" w:rsidRDefault="009B1858" w:rsidP="006869EA">
            <w:pPr>
              <w:pStyle w:val="Casilladeverificacin"/>
              <w:rPr>
                <w:noProof/>
              </w:rPr>
            </w:pPr>
          </w:p>
        </w:tc>
      </w:tr>
      <w:tr w:rsidR="009B1858" w:rsidRPr="00391E6F" w:rsidTr="009B1858">
        <w:trPr>
          <w:trHeight w:val="225"/>
        </w:trPr>
        <w:sdt>
          <w:sdtPr>
            <w:rPr>
              <w:noProof/>
            </w:rPr>
            <w:id w:val="-8453540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9B1858" w:rsidRPr="00391E6F" w:rsidRDefault="009B1858" w:rsidP="00784AB5">
                <w:pPr>
                  <w:pStyle w:val="Casilladeverificacin"/>
                  <w:rPr>
                    <w:noProof/>
                  </w:rPr>
                </w:pPr>
                <w:r w:rsidRPr="00391E6F">
                  <w:rPr>
                    <w:rFonts w:ascii="Segoe UI Symbol" w:eastAsia="Segoe UI Symbol" w:hAnsi="Segoe UI Symbol" w:cs="Segoe UI Symbol"/>
                    <w:noProof/>
                    <w:lang w:bidi="es-ES"/>
                  </w:rPr>
                  <w:t>☐</w:t>
                </w:r>
              </w:p>
            </w:tc>
          </w:sdtContent>
        </w:sdt>
        <w:tc>
          <w:tcPr>
            <w:tcW w:w="7063" w:type="dxa"/>
          </w:tcPr>
          <w:p w:rsidR="009B1858" w:rsidRPr="00391E6F" w:rsidRDefault="009B1858" w:rsidP="006869EA">
            <w:pPr>
              <w:pStyle w:val="Casilladeverificacin"/>
              <w:rPr>
                <w:noProof/>
              </w:rPr>
            </w:pPr>
            <w:r>
              <w:rPr>
                <w:noProof/>
              </w:rPr>
              <w:t>Administrar Objetivos afiliado</w:t>
            </w:r>
          </w:p>
        </w:tc>
        <w:tc>
          <w:tcPr>
            <w:tcW w:w="11599" w:type="dxa"/>
          </w:tcPr>
          <w:p w:rsidR="009B1858" w:rsidRDefault="009B1858" w:rsidP="006869EA">
            <w:pPr>
              <w:pStyle w:val="Casilladeverificacin"/>
              <w:rPr>
                <w:noProof/>
              </w:rPr>
            </w:pPr>
          </w:p>
        </w:tc>
      </w:tr>
      <w:tr w:rsidR="009B1858" w:rsidRPr="00391E6F" w:rsidTr="009B1858">
        <w:sdt>
          <w:sdtPr>
            <w:rPr>
              <w:noProof/>
            </w:rPr>
            <w:id w:val="22264483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9B1858" w:rsidRPr="00391E6F" w:rsidRDefault="009B1858" w:rsidP="00784AB5">
                <w:pPr>
                  <w:pStyle w:val="Casilladeverificacin"/>
                  <w:rPr>
                    <w:noProof/>
                  </w:rPr>
                </w:pPr>
                <w:r w:rsidRPr="00391E6F">
                  <w:rPr>
                    <w:rFonts w:ascii="Segoe UI Symbol" w:eastAsia="Segoe UI Symbol" w:hAnsi="Segoe UI Symbol" w:cs="Segoe UI Symbol"/>
                    <w:noProof/>
                    <w:lang w:bidi="es-ES"/>
                  </w:rPr>
                  <w:t>☐</w:t>
                </w:r>
              </w:p>
            </w:tc>
          </w:sdtContent>
        </w:sdt>
        <w:tc>
          <w:tcPr>
            <w:tcW w:w="7063" w:type="dxa"/>
          </w:tcPr>
          <w:p w:rsidR="009B1858" w:rsidRPr="00391E6F" w:rsidRDefault="009B1858" w:rsidP="006869EA">
            <w:pPr>
              <w:pStyle w:val="Casilladeverificacin"/>
              <w:rPr>
                <w:noProof/>
              </w:rPr>
            </w:pPr>
            <w:r>
              <w:rPr>
                <w:noProof/>
              </w:rPr>
              <w:t>Administrar ParQ</w:t>
            </w:r>
          </w:p>
        </w:tc>
        <w:tc>
          <w:tcPr>
            <w:tcW w:w="11599" w:type="dxa"/>
          </w:tcPr>
          <w:p w:rsidR="009B1858" w:rsidRDefault="009B1858" w:rsidP="006869EA">
            <w:pPr>
              <w:pStyle w:val="Casilladeverificacin"/>
              <w:rPr>
                <w:noProof/>
              </w:rPr>
            </w:pPr>
          </w:p>
        </w:tc>
      </w:tr>
      <w:tr w:rsidR="009B1858" w:rsidRPr="00391E6F" w:rsidTr="009B1858">
        <w:sdt>
          <w:sdtPr>
            <w:rPr>
              <w:noProof/>
            </w:rPr>
            <w:id w:val="186686938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9B1858" w:rsidRPr="00391E6F" w:rsidRDefault="009B1858" w:rsidP="00784AB5">
                <w:pPr>
                  <w:pStyle w:val="Casilladeverificacin"/>
                  <w:rPr>
                    <w:noProof/>
                  </w:rPr>
                </w:pPr>
                <w:r w:rsidRPr="00391E6F">
                  <w:rPr>
                    <w:rFonts w:ascii="Segoe UI Symbol" w:eastAsia="Segoe UI Symbol" w:hAnsi="Segoe UI Symbol" w:cs="Segoe UI Symbol"/>
                    <w:noProof/>
                    <w:lang w:bidi="es-ES"/>
                  </w:rPr>
                  <w:t>☐</w:t>
                </w:r>
              </w:p>
            </w:tc>
          </w:sdtContent>
        </w:sdt>
        <w:tc>
          <w:tcPr>
            <w:tcW w:w="7063" w:type="dxa"/>
          </w:tcPr>
          <w:p w:rsidR="009B1858" w:rsidRPr="00391E6F" w:rsidRDefault="009B1858" w:rsidP="006869EA">
            <w:pPr>
              <w:pStyle w:val="Listaconnmeros"/>
              <w:numPr>
                <w:ilvl w:val="0"/>
                <w:numId w:val="0"/>
              </w:numPr>
              <w:ind w:left="360" w:hanging="360"/>
              <w:rPr>
                <w:noProof/>
              </w:rPr>
            </w:pPr>
            <w:r>
              <w:rPr>
                <w:noProof/>
              </w:rPr>
              <w:t>Administrar tipos de incapacidad</w:t>
            </w:r>
          </w:p>
        </w:tc>
        <w:tc>
          <w:tcPr>
            <w:tcW w:w="11599" w:type="dxa"/>
          </w:tcPr>
          <w:p w:rsidR="009B1858" w:rsidRDefault="009B1858" w:rsidP="006869EA">
            <w:pPr>
              <w:pStyle w:val="Listaconnmeros"/>
              <w:numPr>
                <w:ilvl w:val="0"/>
                <w:numId w:val="0"/>
              </w:numPr>
              <w:ind w:left="360" w:hanging="360"/>
              <w:rPr>
                <w:noProof/>
              </w:rPr>
            </w:pPr>
          </w:p>
        </w:tc>
      </w:tr>
      <w:tr w:rsidR="009B1858" w:rsidRPr="00391E6F" w:rsidTr="009B1858">
        <w:sdt>
          <w:sdtPr>
            <w:rPr>
              <w:noProof/>
            </w:rPr>
            <w:id w:val="-156832886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9B1858" w:rsidRPr="00391E6F" w:rsidRDefault="009B1858" w:rsidP="00F451C5">
                <w:pPr>
                  <w:pStyle w:val="Casilladeverificacin"/>
                  <w:rPr>
                    <w:noProof/>
                  </w:rPr>
                </w:pPr>
                <w:r w:rsidRPr="00391E6F">
                  <w:rPr>
                    <w:rFonts w:ascii="Segoe UI Symbol" w:eastAsia="Segoe UI Symbol" w:hAnsi="Segoe UI Symbol" w:cs="Segoe UI Symbol"/>
                    <w:noProof/>
                    <w:lang w:bidi="es-ES"/>
                  </w:rPr>
                  <w:t>☐</w:t>
                </w:r>
              </w:p>
            </w:tc>
          </w:sdtContent>
        </w:sdt>
        <w:tc>
          <w:tcPr>
            <w:tcW w:w="7063" w:type="dxa"/>
          </w:tcPr>
          <w:p w:rsidR="009B1858" w:rsidRPr="00391E6F" w:rsidRDefault="009B1858" w:rsidP="006869EA">
            <w:pPr>
              <w:pStyle w:val="Casilladeverificacin"/>
              <w:rPr>
                <w:noProof/>
              </w:rPr>
            </w:pPr>
            <w:r>
              <w:rPr>
                <w:noProof/>
              </w:rPr>
              <w:t>Dashboards para cada perfil</w:t>
            </w:r>
          </w:p>
        </w:tc>
        <w:tc>
          <w:tcPr>
            <w:tcW w:w="11599" w:type="dxa"/>
          </w:tcPr>
          <w:p w:rsidR="009B1858" w:rsidRDefault="009B1858" w:rsidP="006869EA">
            <w:pPr>
              <w:pStyle w:val="Casilladeverificacin"/>
              <w:rPr>
                <w:noProof/>
              </w:rPr>
            </w:pPr>
          </w:p>
        </w:tc>
      </w:tr>
      <w:tr w:rsidR="009B1858" w:rsidRPr="00391E6F" w:rsidTr="009B1858">
        <w:sdt>
          <w:sdtPr>
            <w:rPr>
              <w:noProof/>
            </w:rPr>
            <w:id w:val="65596382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9B1858" w:rsidRPr="00391E6F" w:rsidRDefault="009B1858" w:rsidP="00F451C5">
                <w:pPr>
                  <w:pStyle w:val="Casilladeverificacin"/>
                  <w:rPr>
                    <w:noProof/>
                  </w:rPr>
                </w:pPr>
                <w:r w:rsidRPr="00391E6F">
                  <w:rPr>
                    <w:rFonts w:ascii="Segoe UI Symbol" w:eastAsia="Segoe UI Symbol" w:hAnsi="Segoe UI Symbol" w:cs="Segoe UI Symbol"/>
                    <w:noProof/>
                    <w:lang w:bidi="es-ES"/>
                  </w:rPr>
                  <w:t>☐</w:t>
                </w:r>
              </w:p>
            </w:tc>
          </w:sdtContent>
        </w:sdt>
        <w:tc>
          <w:tcPr>
            <w:tcW w:w="7063" w:type="dxa"/>
          </w:tcPr>
          <w:p w:rsidR="009B1858" w:rsidRPr="00391E6F" w:rsidRDefault="009B1858" w:rsidP="006869EA">
            <w:pPr>
              <w:pStyle w:val="Casilladeverificacin"/>
              <w:rPr>
                <w:noProof/>
              </w:rPr>
            </w:pPr>
            <w:r>
              <w:rPr>
                <w:noProof/>
              </w:rPr>
              <w:t>Integración con Wompi</w:t>
            </w:r>
          </w:p>
        </w:tc>
        <w:tc>
          <w:tcPr>
            <w:tcW w:w="11599" w:type="dxa"/>
          </w:tcPr>
          <w:p w:rsidR="009B1858" w:rsidRDefault="009B1858" w:rsidP="006869EA">
            <w:pPr>
              <w:pStyle w:val="Casilladeverificacin"/>
              <w:rPr>
                <w:noProof/>
              </w:rPr>
            </w:pPr>
          </w:p>
        </w:tc>
      </w:tr>
      <w:tr w:rsidR="009B1858" w:rsidRPr="00391E6F" w:rsidTr="009B1858">
        <w:sdt>
          <w:sdtPr>
            <w:rPr>
              <w:noProof/>
            </w:rPr>
            <w:id w:val="214323033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9B1858" w:rsidRPr="00391E6F" w:rsidRDefault="009B1858" w:rsidP="00F451C5">
                <w:pPr>
                  <w:pStyle w:val="Casilladeverificacin"/>
                  <w:rPr>
                    <w:noProof/>
                  </w:rPr>
                </w:pPr>
                <w:r w:rsidRPr="00391E6F">
                  <w:rPr>
                    <w:rFonts w:ascii="Segoe UI Symbol" w:eastAsia="Segoe UI Symbol" w:hAnsi="Segoe UI Symbol" w:cs="Segoe UI Symbol"/>
                    <w:noProof/>
                    <w:lang w:bidi="es-ES"/>
                  </w:rPr>
                  <w:t>☐</w:t>
                </w:r>
              </w:p>
            </w:tc>
          </w:sdtContent>
        </w:sdt>
        <w:tc>
          <w:tcPr>
            <w:tcW w:w="7063" w:type="dxa"/>
          </w:tcPr>
          <w:p w:rsidR="009B1858" w:rsidRPr="00391E6F" w:rsidRDefault="009B1858" w:rsidP="006869EA">
            <w:pPr>
              <w:pStyle w:val="Casilladeverificacin"/>
              <w:rPr>
                <w:noProof/>
              </w:rPr>
            </w:pPr>
            <w:r>
              <w:rPr>
                <w:noProof/>
              </w:rPr>
              <w:t>Integración con Siigo</w:t>
            </w:r>
          </w:p>
        </w:tc>
        <w:tc>
          <w:tcPr>
            <w:tcW w:w="11599" w:type="dxa"/>
          </w:tcPr>
          <w:p w:rsidR="009B1858" w:rsidRDefault="009B1858" w:rsidP="006869EA">
            <w:pPr>
              <w:pStyle w:val="Casilladeverificacin"/>
              <w:rPr>
                <w:noProof/>
              </w:rPr>
            </w:pPr>
          </w:p>
        </w:tc>
      </w:tr>
      <w:tr w:rsidR="009B1858" w:rsidRPr="00391E6F" w:rsidTr="009B1858">
        <w:sdt>
          <w:sdtPr>
            <w:rPr>
              <w:noProof/>
            </w:rPr>
            <w:id w:val="202427356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9B1858" w:rsidRPr="00391E6F" w:rsidRDefault="009B1858" w:rsidP="00F451C5">
                <w:pPr>
                  <w:pStyle w:val="Casilladeverificacin"/>
                  <w:rPr>
                    <w:noProof/>
                  </w:rPr>
                </w:pPr>
                <w:r w:rsidRPr="00391E6F">
                  <w:rPr>
                    <w:rFonts w:ascii="Segoe UI Symbol" w:eastAsia="Segoe UI Symbol" w:hAnsi="Segoe UI Symbol" w:cs="Segoe UI Symbol"/>
                    <w:noProof/>
                    <w:lang w:bidi="es-ES"/>
                  </w:rPr>
                  <w:t>☐</w:t>
                </w:r>
              </w:p>
            </w:tc>
          </w:sdtContent>
        </w:sdt>
        <w:tc>
          <w:tcPr>
            <w:tcW w:w="7063" w:type="dxa"/>
          </w:tcPr>
          <w:p w:rsidR="009B1858" w:rsidRPr="00391E6F" w:rsidRDefault="009B1858" w:rsidP="006869EA">
            <w:pPr>
              <w:pStyle w:val="Casilladeverificacin"/>
              <w:rPr>
                <w:noProof/>
              </w:rPr>
            </w:pPr>
            <w:r>
              <w:rPr>
                <w:noProof/>
              </w:rPr>
              <w:t>Ventanas modales de ayuda de cada página</w:t>
            </w:r>
          </w:p>
        </w:tc>
        <w:tc>
          <w:tcPr>
            <w:tcW w:w="11599" w:type="dxa"/>
          </w:tcPr>
          <w:p w:rsidR="009B1858" w:rsidRDefault="009B1858" w:rsidP="006869EA">
            <w:pPr>
              <w:pStyle w:val="Casilladeverificacin"/>
              <w:rPr>
                <w:noProof/>
              </w:rPr>
            </w:pPr>
          </w:p>
        </w:tc>
      </w:tr>
      <w:tr w:rsidR="009B1858" w:rsidRPr="00391E6F" w:rsidTr="009B1858">
        <w:sdt>
          <w:sdtPr>
            <w:rPr>
              <w:noProof/>
            </w:rPr>
            <w:id w:val="-123723742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9B1858" w:rsidRPr="00391E6F" w:rsidRDefault="009B1858" w:rsidP="00F451C5">
                <w:pPr>
                  <w:pStyle w:val="Casilladeverificacin"/>
                  <w:rPr>
                    <w:noProof/>
                  </w:rPr>
                </w:pPr>
                <w:r w:rsidRPr="00391E6F">
                  <w:rPr>
                    <w:rFonts w:ascii="Segoe UI Symbol" w:eastAsia="Segoe UI Symbol" w:hAnsi="Segoe UI Symbol" w:cs="Segoe UI Symbol"/>
                    <w:noProof/>
                    <w:lang w:bidi="es-ES"/>
                  </w:rPr>
                  <w:t>☐</w:t>
                </w:r>
              </w:p>
            </w:tc>
          </w:sdtContent>
        </w:sdt>
        <w:tc>
          <w:tcPr>
            <w:tcW w:w="7063" w:type="dxa"/>
          </w:tcPr>
          <w:p w:rsidR="009B1858" w:rsidRPr="00391E6F" w:rsidRDefault="009B1858" w:rsidP="009B1858">
            <w:pPr>
              <w:pStyle w:val="Casilladeverificacin"/>
              <w:rPr>
                <w:noProof/>
              </w:rPr>
            </w:pPr>
            <w:r>
              <w:rPr>
                <w:noProof/>
              </w:rPr>
              <w:t>Desarrollar un sistema CRM para los asesores comerciales</w:t>
            </w:r>
          </w:p>
        </w:tc>
        <w:tc>
          <w:tcPr>
            <w:tcW w:w="11599" w:type="dxa"/>
          </w:tcPr>
          <w:p w:rsidR="009B1858" w:rsidRDefault="009B1858" w:rsidP="009B1858">
            <w:pPr>
              <w:pStyle w:val="Casilladeverificacin"/>
              <w:rPr>
                <w:noProof/>
              </w:rPr>
            </w:pPr>
          </w:p>
        </w:tc>
      </w:tr>
      <w:tr w:rsidR="009B1858" w:rsidRPr="00391E6F" w:rsidTr="009B1858">
        <w:sdt>
          <w:sdtPr>
            <w:rPr>
              <w:noProof/>
            </w:rPr>
            <w:id w:val="735050467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9B1858" w:rsidRPr="00391E6F" w:rsidRDefault="009B1858" w:rsidP="00F451C5">
                <w:pPr>
                  <w:pStyle w:val="Casilladeverificacin"/>
                  <w:rPr>
                    <w:noProof/>
                  </w:rPr>
                </w:pPr>
                <w:r w:rsidRPr="00391E6F">
                  <w:rPr>
                    <w:rFonts w:ascii="Segoe UI Symbol" w:eastAsia="Segoe UI Symbol" w:hAnsi="Segoe UI Symbol" w:cs="Segoe UI Symbol"/>
                    <w:noProof/>
                    <w:lang w:bidi="es-ES"/>
                  </w:rPr>
                  <w:t>☐</w:t>
                </w:r>
              </w:p>
            </w:tc>
          </w:sdtContent>
        </w:sdt>
        <w:tc>
          <w:tcPr>
            <w:tcW w:w="7063" w:type="dxa"/>
          </w:tcPr>
          <w:p w:rsidR="009B1858" w:rsidRPr="00391E6F" w:rsidRDefault="009B1858" w:rsidP="00F451C5">
            <w:pPr>
              <w:pStyle w:val="Listaconnmeros"/>
              <w:numPr>
                <w:ilvl w:val="0"/>
                <w:numId w:val="0"/>
              </w:numPr>
              <w:ind w:left="360" w:hanging="360"/>
              <w:rPr>
                <w:noProof/>
              </w:rPr>
            </w:pPr>
            <w:r>
              <w:rPr>
                <w:noProof/>
              </w:rPr>
              <w:t>Poner Log de Actividades a todas las páginas</w:t>
            </w:r>
          </w:p>
        </w:tc>
        <w:tc>
          <w:tcPr>
            <w:tcW w:w="11599" w:type="dxa"/>
          </w:tcPr>
          <w:p w:rsidR="009B1858" w:rsidRDefault="009B1858" w:rsidP="00F451C5">
            <w:pPr>
              <w:pStyle w:val="Listaconnmeros"/>
              <w:numPr>
                <w:ilvl w:val="0"/>
                <w:numId w:val="0"/>
              </w:numPr>
              <w:ind w:left="360" w:hanging="360"/>
              <w:rPr>
                <w:noProof/>
              </w:rPr>
            </w:pPr>
          </w:p>
        </w:tc>
      </w:tr>
      <w:tr w:rsidR="009B1858" w:rsidRPr="00391E6F" w:rsidTr="009B1858">
        <w:sdt>
          <w:sdtPr>
            <w:rPr>
              <w:noProof/>
            </w:rPr>
            <w:id w:val="113336848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9B1858" w:rsidRPr="00391E6F" w:rsidRDefault="009B1858" w:rsidP="00F451C5">
                <w:pPr>
                  <w:pStyle w:val="Casilladeverificacin"/>
                  <w:rPr>
                    <w:noProof/>
                  </w:rPr>
                </w:pPr>
                <w:r w:rsidRPr="00391E6F">
                  <w:rPr>
                    <w:rFonts w:ascii="Segoe UI Symbol" w:eastAsia="Segoe UI Symbol" w:hAnsi="Segoe UI Symbol" w:cs="Segoe UI Symbol"/>
                    <w:noProof/>
                    <w:lang w:bidi="es-ES"/>
                  </w:rPr>
                  <w:t>☐</w:t>
                </w:r>
              </w:p>
            </w:tc>
          </w:sdtContent>
        </w:sdt>
        <w:tc>
          <w:tcPr>
            <w:tcW w:w="7063" w:type="dxa"/>
          </w:tcPr>
          <w:p w:rsidR="009B1858" w:rsidRPr="00391E6F" w:rsidRDefault="009B1858" w:rsidP="00F451C5">
            <w:pPr>
              <w:pStyle w:val="Listaconnmeros"/>
              <w:numPr>
                <w:ilvl w:val="0"/>
                <w:numId w:val="0"/>
              </w:numPr>
              <w:ind w:left="360" w:hanging="360"/>
              <w:rPr>
                <w:noProof/>
              </w:rPr>
            </w:pPr>
          </w:p>
        </w:tc>
        <w:tc>
          <w:tcPr>
            <w:tcW w:w="11599" w:type="dxa"/>
          </w:tcPr>
          <w:p w:rsidR="009B1858" w:rsidRPr="00391E6F" w:rsidRDefault="009B1858" w:rsidP="00F451C5">
            <w:pPr>
              <w:pStyle w:val="Listaconnmeros"/>
              <w:numPr>
                <w:ilvl w:val="0"/>
                <w:numId w:val="0"/>
              </w:numPr>
              <w:ind w:left="360" w:hanging="360"/>
              <w:rPr>
                <w:noProof/>
              </w:rPr>
            </w:pPr>
          </w:p>
        </w:tc>
      </w:tr>
      <w:tr w:rsidR="009B1858" w:rsidRPr="00391E6F" w:rsidTr="009B1858">
        <w:tc>
          <w:tcPr>
            <w:tcW w:w="450" w:type="dxa"/>
          </w:tcPr>
          <w:p w:rsidR="009B1858" w:rsidRPr="00391E6F" w:rsidRDefault="009B1858" w:rsidP="00784AB5">
            <w:pPr>
              <w:pStyle w:val="Casilladeverificacin"/>
              <w:rPr>
                <w:rFonts w:ascii="Segoe UI Symbol" w:eastAsia="Segoe UI Symbol" w:hAnsi="Segoe UI Symbol" w:cs="Segoe UI Symbol"/>
                <w:noProof/>
                <w:lang w:bidi="es-ES"/>
              </w:rPr>
            </w:pPr>
          </w:p>
        </w:tc>
        <w:tc>
          <w:tcPr>
            <w:tcW w:w="7063" w:type="dxa"/>
          </w:tcPr>
          <w:p w:rsidR="009B1858" w:rsidRDefault="009B1858" w:rsidP="006869EA">
            <w:pPr>
              <w:pStyle w:val="Listaconnmeros"/>
              <w:numPr>
                <w:ilvl w:val="0"/>
                <w:numId w:val="0"/>
              </w:numPr>
              <w:ind w:left="360" w:hanging="360"/>
              <w:rPr>
                <w:noProof/>
              </w:rPr>
            </w:pPr>
          </w:p>
        </w:tc>
        <w:tc>
          <w:tcPr>
            <w:tcW w:w="11599" w:type="dxa"/>
          </w:tcPr>
          <w:p w:rsidR="009B1858" w:rsidRDefault="009B1858" w:rsidP="006869EA">
            <w:pPr>
              <w:pStyle w:val="Listaconnmeros"/>
              <w:numPr>
                <w:ilvl w:val="0"/>
                <w:numId w:val="0"/>
              </w:numPr>
              <w:ind w:left="360" w:hanging="360"/>
              <w:rPr>
                <w:noProof/>
              </w:rPr>
            </w:pPr>
          </w:p>
        </w:tc>
      </w:tr>
    </w:tbl>
    <w:p w:rsidR="00685B4E" w:rsidRPr="00391E6F" w:rsidRDefault="009B1858" w:rsidP="009355C2">
      <w:pPr>
        <w:pStyle w:val="Ttulo1"/>
        <w:rPr>
          <w:noProof/>
        </w:rPr>
      </w:pPr>
      <w:r>
        <w:rPr>
          <w:noProof/>
        </w:rPr>
        <w:lastRenderedPageBreak/>
        <w:t>Pendientes no prioritarios</w:t>
      </w:r>
    </w:p>
    <w:tbl>
      <w:tblPr>
        <w:tblW w:w="19112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6496"/>
        <w:gridCol w:w="12166"/>
      </w:tblGrid>
      <w:tr w:rsidR="009B1858" w:rsidRPr="00391E6F" w:rsidTr="009B1858">
        <w:trPr>
          <w:trHeight w:val="297"/>
        </w:trPr>
        <w:bookmarkStart w:id="0" w:name="_Hlk812648" w:displacedByCustomXml="next"/>
        <w:sdt>
          <w:sdtPr>
            <w:rPr>
              <w:noProof/>
            </w:rPr>
            <w:id w:val="10816602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9B1858" w:rsidRPr="00391E6F" w:rsidRDefault="009B1858" w:rsidP="00784AB5">
                <w:pPr>
                  <w:pStyle w:val="Casilladeverificacin"/>
                  <w:rPr>
                    <w:noProof/>
                  </w:rPr>
                </w:pPr>
                <w:r w:rsidRPr="00391E6F">
                  <w:rPr>
                    <w:rFonts w:ascii="Segoe UI Symbol" w:eastAsia="Segoe UI Symbol" w:hAnsi="Segoe UI Symbol" w:cs="Segoe UI Symbol"/>
                    <w:noProof/>
                    <w:lang w:bidi="es-ES"/>
                  </w:rPr>
                  <w:t>☐</w:t>
                </w:r>
              </w:p>
            </w:tc>
          </w:sdtContent>
        </w:sdt>
        <w:tc>
          <w:tcPr>
            <w:tcW w:w="6496" w:type="dxa"/>
          </w:tcPr>
          <w:p w:rsidR="009B1858" w:rsidRPr="00391E6F" w:rsidRDefault="009B1858" w:rsidP="009B1858">
            <w:pPr>
              <w:pStyle w:val="Listaconnmeros"/>
              <w:numPr>
                <w:ilvl w:val="0"/>
                <w:numId w:val="0"/>
              </w:numPr>
              <w:rPr>
                <w:noProof/>
              </w:rPr>
            </w:pPr>
            <w:r>
              <w:rPr>
                <w:noProof/>
              </w:rPr>
              <w:t>Contabilidad</w:t>
            </w:r>
          </w:p>
        </w:tc>
        <w:tc>
          <w:tcPr>
            <w:tcW w:w="12166" w:type="dxa"/>
          </w:tcPr>
          <w:p w:rsidR="009B1858" w:rsidRDefault="009B1858" w:rsidP="009B1858">
            <w:pPr>
              <w:pStyle w:val="Listaconnmeros"/>
              <w:numPr>
                <w:ilvl w:val="0"/>
                <w:numId w:val="0"/>
              </w:numPr>
              <w:rPr>
                <w:noProof/>
              </w:rPr>
            </w:pPr>
            <w:r>
              <w:rPr>
                <w:noProof/>
              </w:rPr>
              <w:t>Para</w:t>
            </w:r>
            <w:bookmarkStart w:id="1" w:name="_GoBack"/>
            <w:bookmarkEnd w:id="1"/>
            <w:r>
              <w:rPr>
                <w:noProof/>
              </w:rPr>
              <w:t xml:space="preserve"> mes entrante</w:t>
            </w:r>
          </w:p>
        </w:tc>
      </w:tr>
      <w:tr w:rsidR="009B1858" w:rsidRPr="00391E6F" w:rsidTr="009B1858">
        <w:sdt>
          <w:sdtPr>
            <w:rPr>
              <w:noProof/>
            </w:rPr>
            <w:id w:val="112411273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9B1858" w:rsidRPr="00391E6F" w:rsidRDefault="009B1858" w:rsidP="00784AB5">
                <w:pPr>
                  <w:pStyle w:val="Casilladeverificacin"/>
                  <w:rPr>
                    <w:noProof/>
                  </w:rPr>
                </w:pPr>
                <w:r w:rsidRPr="00391E6F">
                  <w:rPr>
                    <w:rFonts w:ascii="Segoe UI Symbol" w:eastAsia="Segoe UI Symbol" w:hAnsi="Segoe UI Symbol" w:cs="Segoe UI Symbol"/>
                    <w:noProof/>
                    <w:lang w:bidi="es-ES"/>
                  </w:rPr>
                  <w:t>☐</w:t>
                </w:r>
              </w:p>
            </w:tc>
          </w:sdtContent>
        </w:sdt>
        <w:tc>
          <w:tcPr>
            <w:tcW w:w="6496" w:type="dxa"/>
          </w:tcPr>
          <w:p w:rsidR="009B1858" w:rsidRPr="00391E6F" w:rsidRDefault="009B1858" w:rsidP="009B1858">
            <w:pPr>
              <w:pStyle w:val="Listaconnmeros"/>
              <w:numPr>
                <w:ilvl w:val="0"/>
                <w:numId w:val="0"/>
              </w:numPr>
              <w:ind w:left="360" w:hanging="360"/>
              <w:rPr>
                <w:noProof/>
              </w:rPr>
            </w:pPr>
            <w:r>
              <w:rPr>
                <w:noProof/>
              </w:rPr>
              <w:t>Reportes</w:t>
            </w:r>
          </w:p>
        </w:tc>
        <w:tc>
          <w:tcPr>
            <w:tcW w:w="12166" w:type="dxa"/>
          </w:tcPr>
          <w:p w:rsidR="009B1858" w:rsidRDefault="009B1858" w:rsidP="009B1858">
            <w:pPr>
              <w:pStyle w:val="Listaconnmeros"/>
              <w:numPr>
                <w:ilvl w:val="0"/>
                <w:numId w:val="0"/>
              </w:numPr>
              <w:ind w:left="360" w:hanging="360"/>
              <w:rPr>
                <w:noProof/>
              </w:rPr>
            </w:pPr>
          </w:p>
        </w:tc>
      </w:tr>
      <w:bookmarkEnd w:id="0"/>
    </w:tbl>
    <w:p w:rsidR="00685B4E" w:rsidRDefault="00685B4E" w:rsidP="009B1858">
      <w:pPr>
        <w:pStyle w:val="Ttulo1"/>
        <w:pageBreakBefore/>
        <w:rPr>
          <w:noProof/>
        </w:rPr>
      </w:pPr>
    </w:p>
    <w:p w:rsidR="009B1858" w:rsidRDefault="009B1858" w:rsidP="009B1858"/>
    <w:p w:rsidR="009B1858" w:rsidRPr="009B1858" w:rsidRDefault="009B1858" w:rsidP="009B1858">
      <w:pPr>
        <w:rPr>
          <w:b/>
        </w:rPr>
      </w:pPr>
      <w:r w:rsidRPr="009B1858">
        <w:rPr>
          <w:b/>
        </w:rPr>
        <w:t>Ingenieros a Cargo:</w:t>
      </w:r>
    </w:p>
    <w:p w:rsidR="009B1858" w:rsidRDefault="009B1858" w:rsidP="009B1858">
      <w:r>
        <w:t>Christian Morales – Javier Galván</w:t>
      </w:r>
    </w:p>
    <w:p w:rsidR="009B1858" w:rsidRPr="009B1858" w:rsidRDefault="009B1858" w:rsidP="009B1858">
      <w:r>
        <w:t>03 Feb 2025</w:t>
      </w:r>
    </w:p>
    <w:sectPr w:rsidR="009B1858" w:rsidRPr="009B1858" w:rsidSect="000C770E">
      <w:headerReference w:type="default" r:id="rId11"/>
      <w:footerReference w:type="default" r:id="rId12"/>
      <w:headerReference w:type="first" r:id="rId13"/>
      <w:footerReference w:type="first" r:id="rId14"/>
      <w:pgSz w:w="11906" w:h="16838" w:code="9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6D8D" w:rsidRDefault="00CF6D8D" w:rsidP="005A20E2">
      <w:pPr>
        <w:spacing w:after="0"/>
      </w:pPr>
      <w:r>
        <w:separator/>
      </w:r>
    </w:p>
    <w:p w:rsidR="00CF6D8D" w:rsidRDefault="00CF6D8D"/>
    <w:p w:rsidR="00CF6D8D" w:rsidRDefault="00CF6D8D" w:rsidP="009B4773"/>
    <w:p w:rsidR="00CF6D8D" w:rsidRDefault="00CF6D8D" w:rsidP="00513832"/>
  </w:endnote>
  <w:endnote w:type="continuationSeparator" w:id="0">
    <w:p w:rsidR="00CF6D8D" w:rsidRDefault="00CF6D8D" w:rsidP="005A20E2">
      <w:pPr>
        <w:spacing w:after="0"/>
      </w:pPr>
      <w:r>
        <w:continuationSeparator/>
      </w:r>
    </w:p>
    <w:p w:rsidR="00CF6D8D" w:rsidRDefault="00CF6D8D"/>
    <w:p w:rsidR="00CF6D8D" w:rsidRDefault="00CF6D8D" w:rsidP="009B4773"/>
    <w:p w:rsidR="00CF6D8D" w:rsidRDefault="00CF6D8D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7756" w:rsidRPr="003639D2" w:rsidRDefault="00B57756" w:rsidP="003639D2">
    <w:pPr>
      <w:pStyle w:val="Piedepgina"/>
    </w:pPr>
    <w:r w:rsidRPr="003639D2">
      <w:rPr>
        <w:lang w:bidi="es-ES"/>
      </w:rPr>
      <w:tab/>
    </w:r>
    <w:r w:rsidRPr="003639D2">
      <w:rPr>
        <w:lang w:bidi="es-ES"/>
      </w:rPr>
      <w:fldChar w:fldCharType="begin"/>
    </w:r>
    <w:r w:rsidRPr="003639D2">
      <w:rPr>
        <w:lang w:bidi="es-ES"/>
      </w:rPr>
      <w:instrText xml:space="preserve"> PAGE   \* MERGEFORMAT </w:instrText>
    </w:r>
    <w:r w:rsidRPr="003639D2">
      <w:rPr>
        <w:lang w:bidi="es-ES"/>
      </w:rPr>
      <w:fldChar w:fldCharType="separate"/>
    </w:r>
    <w:r w:rsidR="009B1858">
      <w:rPr>
        <w:noProof/>
        <w:lang w:bidi="es-ES"/>
      </w:rPr>
      <w:t>3</w:t>
    </w:r>
    <w:r w:rsidRPr="003639D2">
      <w:rPr>
        <w:lang w:bidi="es-ES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54DB" w:rsidRPr="00F8411A" w:rsidRDefault="005854DB" w:rsidP="005854DB">
    <w:pPr>
      <w:pStyle w:val="Piedepgina"/>
    </w:pPr>
    <w:r w:rsidRPr="00F8411A">
      <w:rPr>
        <w:lang w:bidi="es-ES"/>
      </w:rPr>
      <w:tab/>
    </w:r>
    <w:r w:rsidRPr="00F8411A">
      <w:rPr>
        <w:lang w:bidi="es-ES"/>
      </w:rPr>
      <w:fldChar w:fldCharType="begin"/>
    </w:r>
    <w:r w:rsidRPr="00F8411A">
      <w:rPr>
        <w:lang w:bidi="es-ES"/>
      </w:rPr>
      <w:instrText xml:space="preserve"> PAGE   \* MERGEFORMAT </w:instrText>
    </w:r>
    <w:r w:rsidRPr="00F8411A">
      <w:rPr>
        <w:lang w:bidi="es-ES"/>
      </w:rPr>
      <w:fldChar w:fldCharType="separate"/>
    </w:r>
    <w:r w:rsidR="009B1858">
      <w:rPr>
        <w:noProof/>
        <w:lang w:bidi="es-ES"/>
      </w:rPr>
      <w:t>1</w:t>
    </w:r>
    <w:r w:rsidRPr="00F8411A">
      <w:rPr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6D8D" w:rsidRDefault="00CF6D8D" w:rsidP="005A20E2">
      <w:pPr>
        <w:spacing w:after="0"/>
      </w:pPr>
      <w:r>
        <w:separator/>
      </w:r>
    </w:p>
    <w:p w:rsidR="00CF6D8D" w:rsidRDefault="00CF6D8D"/>
    <w:p w:rsidR="00CF6D8D" w:rsidRDefault="00CF6D8D" w:rsidP="009B4773"/>
    <w:p w:rsidR="00CF6D8D" w:rsidRDefault="00CF6D8D" w:rsidP="00513832"/>
  </w:footnote>
  <w:footnote w:type="continuationSeparator" w:id="0">
    <w:p w:rsidR="00CF6D8D" w:rsidRDefault="00CF6D8D" w:rsidP="005A20E2">
      <w:pPr>
        <w:spacing w:after="0"/>
      </w:pPr>
      <w:r>
        <w:continuationSeparator/>
      </w:r>
    </w:p>
    <w:p w:rsidR="00CF6D8D" w:rsidRDefault="00CF6D8D"/>
    <w:p w:rsidR="00CF6D8D" w:rsidRDefault="00CF6D8D" w:rsidP="009B4773"/>
    <w:p w:rsidR="00CF6D8D" w:rsidRDefault="00CF6D8D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39D2" w:rsidRPr="003639D2" w:rsidRDefault="00CF6D8D" w:rsidP="003639D2">
    <w:pPr>
      <w:pStyle w:val="Encabezado1"/>
    </w:pPr>
    <w:sdt>
      <w:sdtPr>
        <w:alias w:val="Título"/>
        <w:tag w:val=""/>
        <w:id w:val="-611985797"/>
        <w:placeholder>
          <w:docPart w:val="E37E97B498704F16B6A1C51B88CAB71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6869EA">
          <w:rPr>
            <w:lang w:val="es-419"/>
          </w:rPr>
          <w:t>CRONOGRAMA FP+</w:t>
        </w:r>
      </w:sdtContent>
    </w:sdt>
  </w:p>
  <w:p w:rsidR="005854DB" w:rsidRPr="005854DB" w:rsidRDefault="00CF6D8D" w:rsidP="003D6AFD">
    <w:pPr>
      <w:pStyle w:val="Encabezado"/>
    </w:pPr>
    <w:sdt>
      <w:sdtPr>
        <w:alias w:val="Subtítulo"/>
        <w:tag w:val=""/>
        <w:id w:val="-2023313307"/>
        <w:placeholder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6869EA">
          <w:rPr>
            <w:lang w:val="es-419"/>
          </w:rPr>
          <w:t>AREA DE SISTEMAS</w:t>
        </w:r>
      </w:sdtContent>
    </w:sdt>
    <w:r w:rsidR="003D6AFD" w:rsidRPr="003D6AFD">
      <w:rPr>
        <w:lang w:bidi="es-ES"/>
      </w:rPr>
      <w:t xml:space="preserve"> </w:t>
    </w:r>
    <w:r w:rsidR="005854DB">
      <w:rPr>
        <w:noProof/>
        <w:lang w:val="en-US"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2F71A7B2" wp14:editId="363B18DA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Cuadro de texto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71A7B2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" fillcolor="#107082" stroked="f">
              <v:fill opacity="9766f"/>
              <v:textbox inset="20mm,8mm">
                <w:txbxContent>
                  <w:p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54DB" w:rsidRDefault="005C7E0C" w:rsidP="00A67285">
    <w:pPr>
      <w:pStyle w:val="Encabezado"/>
      <w:spacing w:after="0"/>
    </w:pPr>
    <w:r>
      <w:rPr>
        <w:noProof/>
        <w:lang w:val="en-US"/>
      </w:rPr>
      <w:drawing>
        <wp:anchor distT="0" distB="0" distL="114300" distR="114300" simplePos="0" relativeHeight="251698176" behindDoc="1" locked="0" layoutInCell="1" allowOverlap="1" wp14:anchorId="77EE1242" wp14:editId="35D66EC7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5" name="Imagen 5" descr="Grupo de personas que debaten al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aconvietas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7EF27312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Vietadegrfico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Vietadegrfico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Vietadegrfico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Vietadegrfico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multilevel"/>
    <w:tmpl w:val="00E80A22"/>
    <w:lvl w:ilvl="0">
      <w:start w:val="1"/>
      <w:numFmt w:val="decimal"/>
      <w:pStyle w:val="Listaconnmeros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aconnmeros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5"/>
  </w:num>
  <w:num w:numId="3">
    <w:abstractNumId w:val="17"/>
  </w:num>
  <w:num w:numId="4">
    <w:abstractNumId w:val="25"/>
  </w:num>
  <w:num w:numId="5">
    <w:abstractNumId w:val="14"/>
  </w:num>
  <w:num w:numId="6">
    <w:abstractNumId w:val="8"/>
  </w:num>
  <w:num w:numId="7">
    <w:abstractNumId w:val="34"/>
  </w:num>
  <w:num w:numId="8">
    <w:abstractNumId w:val="13"/>
  </w:num>
  <w:num w:numId="9">
    <w:abstractNumId w:val="36"/>
  </w:num>
  <w:num w:numId="10">
    <w:abstractNumId w:val="31"/>
  </w:num>
  <w:num w:numId="11">
    <w:abstractNumId w:val="4"/>
  </w:num>
  <w:num w:numId="12">
    <w:abstractNumId w:val="11"/>
  </w:num>
  <w:num w:numId="13">
    <w:abstractNumId w:val="16"/>
  </w:num>
  <w:num w:numId="14">
    <w:abstractNumId w:val="24"/>
  </w:num>
  <w:num w:numId="15">
    <w:abstractNumId w:val="20"/>
  </w:num>
  <w:num w:numId="16">
    <w:abstractNumId w:val="7"/>
  </w:num>
  <w:num w:numId="17">
    <w:abstractNumId w:val="26"/>
  </w:num>
  <w:num w:numId="18">
    <w:abstractNumId w:val="37"/>
  </w:num>
  <w:num w:numId="19">
    <w:abstractNumId w:val="10"/>
  </w:num>
  <w:num w:numId="20">
    <w:abstractNumId w:val="29"/>
  </w:num>
  <w:num w:numId="21">
    <w:abstractNumId w:val="12"/>
  </w:num>
  <w:num w:numId="22">
    <w:abstractNumId w:val="21"/>
  </w:num>
  <w:num w:numId="23">
    <w:abstractNumId w:val="23"/>
  </w:num>
  <w:num w:numId="24">
    <w:abstractNumId w:val="19"/>
  </w:num>
  <w:num w:numId="25">
    <w:abstractNumId w:val="22"/>
  </w:num>
  <w:num w:numId="26">
    <w:abstractNumId w:val="9"/>
  </w:num>
  <w:num w:numId="27">
    <w:abstractNumId w:val="32"/>
  </w:num>
  <w:num w:numId="28">
    <w:abstractNumId w:val="15"/>
  </w:num>
  <w:num w:numId="29">
    <w:abstractNumId w:val="6"/>
  </w:num>
  <w:num w:numId="30">
    <w:abstractNumId w:val="18"/>
  </w:num>
  <w:num w:numId="31">
    <w:abstractNumId w:val="5"/>
  </w:num>
  <w:num w:numId="32">
    <w:abstractNumId w:val="28"/>
  </w:num>
  <w:num w:numId="33">
    <w:abstractNumId w:val="30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3"/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removePersonalInformation/>
  <w:removeDateAndTime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9EA"/>
    <w:rsid w:val="0000092E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2D28"/>
    <w:rsid w:val="000B5DA2"/>
    <w:rsid w:val="000C1C28"/>
    <w:rsid w:val="000C5872"/>
    <w:rsid w:val="000C770E"/>
    <w:rsid w:val="000E0979"/>
    <w:rsid w:val="000E1544"/>
    <w:rsid w:val="000F47C0"/>
    <w:rsid w:val="001155CE"/>
    <w:rsid w:val="001225D9"/>
    <w:rsid w:val="0012403E"/>
    <w:rsid w:val="00124370"/>
    <w:rsid w:val="00160392"/>
    <w:rsid w:val="00164319"/>
    <w:rsid w:val="001A5429"/>
    <w:rsid w:val="001D1C22"/>
    <w:rsid w:val="001E11F1"/>
    <w:rsid w:val="001E1E58"/>
    <w:rsid w:val="00206719"/>
    <w:rsid w:val="00207A17"/>
    <w:rsid w:val="00240312"/>
    <w:rsid w:val="00247B17"/>
    <w:rsid w:val="00252E4A"/>
    <w:rsid w:val="002642A8"/>
    <w:rsid w:val="002955AB"/>
    <w:rsid w:val="002A137B"/>
    <w:rsid w:val="0031130D"/>
    <w:rsid w:val="00314A6F"/>
    <w:rsid w:val="00334394"/>
    <w:rsid w:val="00347AF5"/>
    <w:rsid w:val="00360F98"/>
    <w:rsid w:val="00362478"/>
    <w:rsid w:val="003639D2"/>
    <w:rsid w:val="00374421"/>
    <w:rsid w:val="00391E6F"/>
    <w:rsid w:val="00396BA9"/>
    <w:rsid w:val="003A1203"/>
    <w:rsid w:val="003B5758"/>
    <w:rsid w:val="003C01B2"/>
    <w:rsid w:val="003D59A7"/>
    <w:rsid w:val="003D6AFD"/>
    <w:rsid w:val="003E78A7"/>
    <w:rsid w:val="003F0714"/>
    <w:rsid w:val="003F13B0"/>
    <w:rsid w:val="003F5F4A"/>
    <w:rsid w:val="00403423"/>
    <w:rsid w:val="004262DD"/>
    <w:rsid w:val="0042646F"/>
    <w:rsid w:val="00435096"/>
    <w:rsid w:val="004411FB"/>
    <w:rsid w:val="00443212"/>
    <w:rsid w:val="00493EC0"/>
    <w:rsid w:val="00495909"/>
    <w:rsid w:val="004B5251"/>
    <w:rsid w:val="004C0453"/>
    <w:rsid w:val="004C432D"/>
    <w:rsid w:val="004C7B3E"/>
    <w:rsid w:val="00513832"/>
    <w:rsid w:val="00526C37"/>
    <w:rsid w:val="00533047"/>
    <w:rsid w:val="00567626"/>
    <w:rsid w:val="00577B45"/>
    <w:rsid w:val="005854DB"/>
    <w:rsid w:val="005919AF"/>
    <w:rsid w:val="005A20E2"/>
    <w:rsid w:val="005B6A1A"/>
    <w:rsid w:val="005C7E0C"/>
    <w:rsid w:val="005D2146"/>
    <w:rsid w:val="005F6388"/>
    <w:rsid w:val="006329E1"/>
    <w:rsid w:val="00633E73"/>
    <w:rsid w:val="00655308"/>
    <w:rsid w:val="00664450"/>
    <w:rsid w:val="00685B4E"/>
    <w:rsid w:val="006869EA"/>
    <w:rsid w:val="006936EB"/>
    <w:rsid w:val="006B048A"/>
    <w:rsid w:val="006B2383"/>
    <w:rsid w:val="006C4D5C"/>
    <w:rsid w:val="006D0144"/>
    <w:rsid w:val="006E3FC8"/>
    <w:rsid w:val="006F38DB"/>
    <w:rsid w:val="007157EF"/>
    <w:rsid w:val="0073670F"/>
    <w:rsid w:val="00740FCE"/>
    <w:rsid w:val="00753E67"/>
    <w:rsid w:val="0078010D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F793B"/>
    <w:rsid w:val="00813EC8"/>
    <w:rsid w:val="00817F8C"/>
    <w:rsid w:val="0082491D"/>
    <w:rsid w:val="0083428B"/>
    <w:rsid w:val="00876F99"/>
    <w:rsid w:val="008820B3"/>
    <w:rsid w:val="00886169"/>
    <w:rsid w:val="0089410F"/>
    <w:rsid w:val="008965F6"/>
    <w:rsid w:val="008A2B5E"/>
    <w:rsid w:val="008D3386"/>
    <w:rsid w:val="008F704C"/>
    <w:rsid w:val="0090206C"/>
    <w:rsid w:val="00902998"/>
    <w:rsid w:val="00912C1B"/>
    <w:rsid w:val="0092125E"/>
    <w:rsid w:val="00924319"/>
    <w:rsid w:val="009355C2"/>
    <w:rsid w:val="00952A7A"/>
    <w:rsid w:val="00974BF8"/>
    <w:rsid w:val="009A3B33"/>
    <w:rsid w:val="009A45A0"/>
    <w:rsid w:val="009B1858"/>
    <w:rsid w:val="009B35B5"/>
    <w:rsid w:val="009B3A56"/>
    <w:rsid w:val="009B4773"/>
    <w:rsid w:val="009D2556"/>
    <w:rsid w:val="00A371D8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E0241"/>
    <w:rsid w:val="00AE5008"/>
    <w:rsid w:val="00B12D81"/>
    <w:rsid w:val="00B26302"/>
    <w:rsid w:val="00B37B3B"/>
    <w:rsid w:val="00B44C47"/>
    <w:rsid w:val="00B57756"/>
    <w:rsid w:val="00B57F4F"/>
    <w:rsid w:val="00B7636D"/>
    <w:rsid w:val="00B80CF1"/>
    <w:rsid w:val="00BA2A38"/>
    <w:rsid w:val="00BA31C4"/>
    <w:rsid w:val="00BA3A73"/>
    <w:rsid w:val="00BB02E6"/>
    <w:rsid w:val="00BD0C60"/>
    <w:rsid w:val="00C17BCF"/>
    <w:rsid w:val="00C3246A"/>
    <w:rsid w:val="00C65564"/>
    <w:rsid w:val="00C92EF3"/>
    <w:rsid w:val="00CA61D8"/>
    <w:rsid w:val="00CD1D98"/>
    <w:rsid w:val="00CF1267"/>
    <w:rsid w:val="00CF6D8D"/>
    <w:rsid w:val="00D13200"/>
    <w:rsid w:val="00D26769"/>
    <w:rsid w:val="00D27AF8"/>
    <w:rsid w:val="00D465F9"/>
    <w:rsid w:val="00D6543F"/>
    <w:rsid w:val="00D723AE"/>
    <w:rsid w:val="00D74E0C"/>
    <w:rsid w:val="00D8068C"/>
    <w:rsid w:val="00D94688"/>
    <w:rsid w:val="00DA2D18"/>
    <w:rsid w:val="00DB5A2E"/>
    <w:rsid w:val="00DC0528"/>
    <w:rsid w:val="00DC1104"/>
    <w:rsid w:val="00DC7466"/>
    <w:rsid w:val="00DC7E1C"/>
    <w:rsid w:val="00DE65A2"/>
    <w:rsid w:val="00DF2DCC"/>
    <w:rsid w:val="00E01D0E"/>
    <w:rsid w:val="00E16215"/>
    <w:rsid w:val="00E31650"/>
    <w:rsid w:val="00E35169"/>
    <w:rsid w:val="00E53724"/>
    <w:rsid w:val="00E552C8"/>
    <w:rsid w:val="00E75006"/>
    <w:rsid w:val="00E84350"/>
    <w:rsid w:val="00E85863"/>
    <w:rsid w:val="00E91AE4"/>
    <w:rsid w:val="00EA431D"/>
    <w:rsid w:val="00EC4BCD"/>
    <w:rsid w:val="00F217D3"/>
    <w:rsid w:val="00F30678"/>
    <w:rsid w:val="00F33F5E"/>
    <w:rsid w:val="00F60840"/>
    <w:rsid w:val="00F75B86"/>
    <w:rsid w:val="00F77933"/>
    <w:rsid w:val="00F8411A"/>
    <w:rsid w:val="00FB1673"/>
    <w:rsid w:val="00FB315C"/>
    <w:rsid w:val="00FC1405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09D7A0E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MS Mincho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391E6F"/>
    <w:pPr>
      <w:keepNext/>
      <w:keepLines/>
      <w:pBdr>
        <w:bottom w:val="single" w:sz="24" w:space="4" w:color="F0CDA1" w:themeColor="accent1"/>
      </w:pBdr>
      <w:spacing w:before="240" w:line="240" w:lineRule="auto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Ttulo3">
    <w:name w:val="heading 3"/>
    <w:basedOn w:val="Normal"/>
    <w:next w:val="Normal"/>
    <w:link w:val="Ttulo3C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EncabezadoCar">
    <w:name w:val="Encabezado Car"/>
    <w:basedOn w:val="Fuentedeprrafopredeter"/>
    <w:link w:val="Encabezado"/>
    <w:uiPriority w:val="99"/>
    <w:rsid w:val="00A67285"/>
    <w:rPr>
      <w:rFonts w:cstheme="minorHAnsi"/>
      <w:i/>
      <w:color w:val="331D01"/>
      <w:sz w:val="24"/>
    </w:rPr>
  </w:style>
  <w:style w:type="paragraph" w:styleId="Piedepgina">
    <w:name w:val="footer"/>
    <w:basedOn w:val="Normal"/>
    <w:link w:val="PiedepginaC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C7E0C"/>
    <w:rPr>
      <w:color w:val="595959" w:themeColor="text1" w:themeTint="A6"/>
      <w:sz w:val="18"/>
    </w:rPr>
  </w:style>
  <w:style w:type="character" w:styleId="Textodelmarcadordeposicin">
    <w:name w:val="Placeholder Text"/>
    <w:basedOn w:val="Fuentedeprrafopredeter"/>
    <w:uiPriority w:val="99"/>
    <w:semiHidden/>
    <w:rsid w:val="005A20E2"/>
    <w:rPr>
      <w:color w:val="808080"/>
    </w:rPr>
  </w:style>
  <w:style w:type="paragraph" w:styleId="Ttulo">
    <w:name w:val="Title"/>
    <w:basedOn w:val="Normal"/>
    <w:next w:val="Normal"/>
    <w:link w:val="TtuloC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tuloCar">
    <w:name w:val="Subtítulo Car"/>
    <w:basedOn w:val="Fuentedeprrafopredeter"/>
    <w:link w:val="Subttulo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Ttulo1Car">
    <w:name w:val="Título 1 Car"/>
    <w:basedOn w:val="Fuentedeprrafopredeter"/>
    <w:link w:val="Ttulo1"/>
    <w:uiPriority w:val="9"/>
    <w:rsid w:val="00391E6F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Predeterminado">
    <w:name w:val="Predeterminado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Prrafodelista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nfasissutil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nf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nfasisintenso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aconcuadrcula">
    <w:name w:val="Table Grid"/>
    <w:basedOn w:val="Tabla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tuloTDC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D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ipervnculo">
    <w:name w:val="Hyperlink"/>
    <w:basedOn w:val="Fuentedeprrafopredeter"/>
    <w:uiPriority w:val="99"/>
    <w:semiHidden/>
    <w:rsid w:val="001E1E58"/>
    <w:rPr>
      <w:color w:val="000000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Refdecomentario">
    <w:name w:val="annotation reference"/>
    <w:basedOn w:val="Fuentedeprrafopredeter"/>
    <w:uiPriority w:val="99"/>
    <w:semiHidden/>
    <w:unhideWhenUsed/>
    <w:rsid w:val="007C136F"/>
    <w:rPr>
      <w:sz w:val="16"/>
      <w:szCs w:val="16"/>
    </w:rPr>
  </w:style>
  <w:style w:type="paragraph" w:styleId="Sinespaciado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aconvietas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aconnmeros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Textoennegrita">
    <w:name w:val="Strong"/>
    <w:basedOn w:val="Fuentedeprrafopredeter"/>
    <w:uiPriority w:val="22"/>
    <w:semiHidden/>
    <w:qFormat/>
    <w:rsid w:val="00BA31C4"/>
    <w:rPr>
      <w:b/>
      <w:bCs/>
    </w:rPr>
  </w:style>
  <w:style w:type="character" w:customStyle="1" w:styleId="Negrita">
    <w:name w:val="Negrita"/>
    <w:uiPriority w:val="1"/>
    <w:semiHidden/>
    <w:qFormat/>
    <w:rsid w:val="00BA31C4"/>
    <w:rPr>
      <w:b/>
      <w:bCs/>
    </w:rPr>
  </w:style>
  <w:style w:type="paragraph" w:styleId="Listaconvietas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Ttulodegrfico1">
    <w:name w:val="Título de gráfico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Ttulodegrfico2">
    <w:name w:val="Título de gráfico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Ttulodegrfico3">
    <w:name w:val="Título de gráfico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Ttulodegrfico4">
    <w:name w:val="Título de gráfico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Vietadegrfico">
    <w:name w:val="Viñeta de gráfico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Vietadegrfico2">
    <w:name w:val="Viñeta de gráfico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Vietadegrfico3">
    <w:name w:val="Viñeta de gráfico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Vietadegrfico4">
    <w:name w:val="Viñeta de gráfico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extodelatablagrande">
    <w:name w:val="Texto de la tabla grand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aconnmeros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asilladeverificacin">
    <w:name w:val="Casilla de verificación"/>
    <w:basedOn w:val="Normal"/>
    <w:qFormat/>
    <w:rsid w:val="00A67285"/>
    <w:pPr>
      <w:spacing w:before="0" w:after="0"/>
    </w:pPr>
  </w:style>
  <w:style w:type="paragraph" w:customStyle="1" w:styleId="Encabezado1">
    <w:name w:val="Encabezado 1"/>
    <w:basedOn w:val="Normal"/>
    <w:next w:val="Normal"/>
    <w:link w:val="Caracteresdelencabezado1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Caracteresdelencabezado1">
    <w:name w:val="Caracteres del encabezado 1"/>
    <w:basedOn w:val="Fuentedeprrafopredeter"/>
    <w:link w:val="Encabezado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Roaming\Microsoft\Plantillas\Lista%20de%20comprobaci&#243;n%20para%20comenzar%20un%20negocio%20peque&#241;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4C081149B7D42B0864D4F89107816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6979D2-5CAE-4D7E-B791-05C4B9CD4AA0}"/>
      </w:docPartPr>
      <w:docPartBody>
        <w:p w:rsidR="00000000" w:rsidRDefault="007F29EB">
          <w:pPr>
            <w:pStyle w:val="84C081149B7D42B0864D4F89107816F7"/>
          </w:pPr>
          <w:r w:rsidRPr="00391E6F">
            <w:rPr>
              <w:noProof/>
              <w:lang w:bidi="es-ES"/>
            </w:rPr>
            <w:t>AGENCIA-BASADA EN OFICINA</w:t>
          </w:r>
        </w:p>
      </w:docPartBody>
    </w:docPart>
    <w:docPart>
      <w:docPartPr>
        <w:name w:val="0F5D47187EE9495FA612B9CCF08D61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1D7A13-9237-4E5B-AA4B-F92365958723}"/>
      </w:docPartPr>
      <w:docPartBody>
        <w:p w:rsidR="00000000" w:rsidRDefault="007F29EB">
          <w:pPr>
            <w:pStyle w:val="0F5D47187EE9495FA612B9CCF08D61D0"/>
          </w:pPr>
          <w:r w:rsidRPr="00391E6F">
            <w:rPr>
              <w:noProof/>
              <w:lang w:bidi="es-ES"/>
            </w:rPr>
            <w:t>Lista de comprobación de inicio</w:t>
          </w:r>
        </w:p>
      </w:docPartBody>
    </w:docPart>
    <w:docPart>
      <w:docPartPr>
        <w:name w:val="5ED432BD45314F37A9080AEBF190B2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367772-B8AF-41B3-9299-F6F7916A44E9}"/>
      </w:docPartPr>
      <w:docPartBody>
        <w:p w:rsidR="00000000" w:rsidRDefault="007F29EB">
          <w:pPr>
            <w:pStyle w:val="5ED432BD45314F37A9080AEBF190B265"/>
          </w:pPr>
          <w:r w:rsidRPr="00391E6F">
            <w:rPr>
              <w:noProof/>
              <w:lang w:bidi="es-ES"/>
            </w:rPr>
            <w:t>Introducción</w:t>
          </w:r>
        </w:p>
      </w:docPartBody>
    </w:docPart>
    <w:docPart>
      <w:docPartPr>
        <w:name w:val="3CB4DCC07A0D4F1F9F6F978C34E04C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A984D0-A1F1-4676-8285-30E35F0D5ABF}"/>
      </w:docPartPr>
      <w:docPartBody>
        <w:p w:rsidR="00000000" w:rsidRDefault="007F29EB">
          <w:pPr>
            <w:pStyle w:val="3CB4DCC07A0D4F1F9F6F978C34E04C1B"/>
          </w:pPr>
          <w:r w:rsidRPr="00391E6F">
            <w:rPr>
              <w:noProof/>
              <w:lang w:bidi="es-ES"/>
            </w:rPr>
            <w:t>Realice una evaluación personal para determinar por qué desea poner en marcha un negocio.</w:t>
          </w:r>
        </w:p>
      </w:docPartBody>
    </w:docPart>
    <w:docPart>
      <w:docPartPr>
        <w:name w:val="CE28D283C99149A28D36D82DF58244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D2562E-2D7A-4DB3-B4F3-9F229F0A32F1}"/>
      </w:docPartPr>
      <w:docPartBody>
        <w:p w:rsidR="00000000" w:rsidRDefault="007F29EB">
          <w:pPr>
            <w:pStyle w:val="CE28D283C99149A28D36D82DF58244A8"/>
          </w:pPr>
          <w:r w:rsidRPr="00391E6F">
            <w:rPr>
              <w:noProof/>
              <w:lang w:bidi="es-ES"/>
            </w:rPr>
            <w:t>Cree un plan de empresa:</w:t>
          </w:r>
        </w:p>
      </w:docPartBody>
    </w:docPart>
    <w:docPart>
      <w:docPartPr>
        <w:name w:val="AF7088DBCCDE40508D03F9DBC2ADBD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2A7350-1EE2-4F29-BD59-D3FDDE3C17F7}"/>
      </w:docPartPr>
      <w:docPartBody>
        <w:p w:rsidR="00000000" w:rsidRDefault="007F29EB">
          <w:pPr>
            <w:pStyle w:val="AF7088DBCCDE40508D03F9DBC2ADBD55"/>
          </w:pPr>
          <w:r w:rsidRPr="00391E6F">
            <w:rPr>
              <w:noProof/>
              <w:lang w:bidi="es-ES"/>
            </w:rPr>
            <w:t>¿Qué hacemos?</w:t>
          </w:r>
        </w:p>
      </w:docPartBody>
    </w:docPart>
    <w:docPart>
      <w:docPartPr>
        <w:name w:val="78E31E1240BE4A33B2A33831A587E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3D7017-492A-43E0-965C-C665AAC26C0E}"/>
      </w:docPartPr>
      <w:docPartBody>
        <w:p w:rsidR="00000000" w:rsidRDefault="007F29EB">
          <w:pPr>
            <w:pStyle w:val="78E31E1240BE4A33B2A33831A587E440"/>
          </w:pPr>
          <w:r w:rsidRPr="00391E6F">
            <w:rPr>
              <w:noProof/>
              <w:lang w:bidi="es-ES"/>
            </w:rPr>
            <w:t>¿Cómo lo hacemos?</w:t>
          </w:r>
        </w:p>
      </w:docPartBody>
    </w:docPart>
    <w:docPart>
      <w:docPartPr>
        <w:name w:val="74336B5D97334AA8B9B71C5183CA90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8AA18D-7788-47C7-A38D-6BE80D977C01}"/>
      </w:docPartPr>
      <w:docPartBody>
        <w:p w:rsidR="00000000" w:rsidRDefault="007F29EB">
          <w:pPr>
            <w:pStyle w:val="74336B5D97334AA8B9B71C5183CA9079"/>
          </w:pPr>
          <w:r w:rsidRPr="00391E6F">
            <w:rPr>
              <w:noProof/>
              <w:lang w:bidi="es-ES"/>
            </w:rPr>
            <w:t>¿A quién servimos?</w:t>
          </w:r>
        </w:p>
      </w:docPartBody>
    </w:docPart>
    <w:docPart>
      <w:docPartPr>
        <w:name w:val="E37E97B498704F16B6A1C51B88CAB7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B5B3B5-9F6F-4B57-9FFD-CD128D9AC5A9}"/>
      </w:docPartPr>
      <w:docPartBody>
        <w:p w:rsidR="00000000" w:rsidRDefault="007F29EB">
          <w:pPr>
            <w:pStyle w:val="E37E97B498704F16B6A1C51B88CAB710"/>
          </w:pPr>
          <w:r w:rsidRPr="00391E6F">
            <w:rPr>
              <w:noProof/>
              <w:lang w:bidi="es-ES"/>
            </w:rPr>
            <w:t>Comunique a la prensa local o regional que abrirá un negocio y cuándo.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9EB"/>
    <w:rsid w:val="007F2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4C081149B7D42B0864D4F89107816F7">
    <w:name w:val="84C081149B7D42B0864D4F89107816F7"/>
  </w:style>
  <w:style w:type="paragraph" w:customStyle="1" w:styleId="0F5D47187EE9495FA612B9CCF08D61D0">
    <w:name w:val="0F5D47187EE9495FA612B9CCF08D61D0"/>
  </w:style>
  <w:style w:type="paragraph" w:customStyle="1" w:styleId="5ED432BD45314F37A9080AEBF190B265">
    <w:name w:val="5ED432BD45314F37A9080AEBF190B265"/>
  </w:style>
  <w:style w:type="paragraph" w:customStyle="1" w:styleId="3CB4DCC07A0D4F1F9F6F978C34E04C1B">
    <w:name w:val="3CB4DCC07A0D4F1F9F6F978C34E04C1B"/>
  </w:style>
  <w:style w:type="paragraph" w:customStyle="1" w:styleId="CE28D283C99149A28D36D82DF58244A8">
    <w:name w:val="CE28D283C99149A28D36D82DF58244A8"/>
  </w:style>
  <w:style w:type="paragraph" w:customStyle="1" w:styleId="AF7088DBCCDE40508D03F9DBC2ADBD55">
    <w:name w:val="AF7088DBCCDE40508D03F9DBC2ADBD55"/>
  </w:style>
  <w:style w:type="paragraph" w:customStyle="1" w:styleId="78E31E1240BE4A33B2A33831A587E440">
    <w:name w:val="78E31E1240BE4A33B2A33831A587E440"/>
  </w:style>
  <w:style w:type="paragraph" w:customStyle="1" w:styleId="74336B5D97334AA8B9B71C5183CA9079">
    <w:name w:val="74336B5D97334AA8B9B71C5183CA9079"/>
  </w:style>
  <w:style w:type="paragraph" w:customStyle="1" w:styleId="C46413F54C6641B6B633A9A996391D69">
    <w:name w:val="C46413F54C6641B6B633A9A996391D69"/>
  </w:style>
  <w:style w:type="paragraph" w:customStyle="1" w:styleId="0CD4794337CD4052BEF3ADC6870DE4D5">
    <w:name w:val="0CD4794337CD4052BEF3ADC6870DE4D5"/>
  </w:style>
  <w:style w:type="paragraph" w:customStyle="1" w:styleId="4E36E425FFD145B5BF5B9EB5FFEEBC52">
    <w:name w:val="4E36E425FFD145B5BF5B9EB5FFEEBC52"/>
  </w:style>
  <w:style w:type="paragraph" w:customStyle="1" w:styleId="19FB9A8A3BAC46E2AC0215BD724514D3">
    <w:name w:val="19FB9A8A3BAC46E2AC0215BD724514D3"/>
  </w:style>
  <w:style w:type="paragraph" w:customStyle="1" w:styleId="E864A150C8D24C7AA3E4A665AA8CD2A8">
    <w:name w:val="E864A150C8D24C7AA3E4A665AA8CD2A8"/>
  </w:style>
  <w:style w:type="paragraph" w:customStyle="1" w:styleId="3E44701684554BCCBD9BE4A5CA884A33">
    <w:name w:val="3E44701684554BCCBD9BE4A5CA884A33"/>
  </w:style>
  <w:style w:type="paragraph" w:customStyle="1" w:styleId="F72480FAC0CD42C6A844954E9DEC6453">
    <w:name w:val="F72480FAC0CD42C6A844954E9DEC6453"/>
  </w:style>
  <w:style w:type="paragraph" w:customStyle="1" w:styleId="CF0ADD2971FD47248FD4598AA45A935E">
    <w:name w:val="CF0ADD2971FD47248FD4598AA45A935E"/>
  </w:style>
  <w:style w:type="paragraph" w:customStyle="1" w:styleId="8751B2B5F20F47C380930833310CDC92">
    <w:name w:val="8751B2B5F20F47C380930833310CDC92"/>
  </w:style>
  <w:style w:type="paragraph" w:customStyle="1" w:styleId="3BA681E233B7428D86BE5A19C0AA5D94">
    <w:name w:val="3BA681E233B7428D86BE5A19C0AA5D94"/>
  </w:style>
  <w:style w:type="paragraph" w:customStyle="1" w:styleId="78CBE292F25A41B7BA4F0474FED494B8">
    <w:name w:val="78CBE292F25A41B7BA4F0474FED494B8"/>
  </w:style>
  <w:style w:type="paragraph" w:customStyle="1" w:styleId="9A291FB2B7394F479BC45BB98020E575">
    <w:name w:val="9A291FB2B7394F479BC45BB98020E575"/>
  </w:style>
  <w:style w:type="paragraph" w:customStyle="1" w:styleId="FAE97ED3C4834B8CA79A49C64D05B7CB">
    <w:name w:val="FAE97ED3C4834B8CA79A49C64D05B7CB"/>
  </w:style>
  <w:style w:type="paragraph" w:customStyle="1" w:styleId="7221FD098B614911BA856DB5A120EBC4">
    <w:name w:val="7221FD098B614911BA856DB5A120EBC4"/>
  </w:style>
  <w:style w:type="paragraph" w:customStyle="1" w:styleId="832A9651A2DA443EAA4EB847BBC7F25F">
    <w:name w:val="832A9651A2DA443EAA4EB847BBC7F25F"/>
  </w:style>
  <w:style w:type="paragraph" w:customStyle="1" w:styleId="F50958D33EB046AEA395BA038B5F4DFC">
    <w:name w:val="F50958D33EB046AEA395BA038B5F4DFC"/>
  </w:style>
  <w:style w:type="paragraph" w:customStyle="1" w:styleId="C9DAF35646D948F7AE79F11458186694">
    <w:name w:val="C9DAF35646D948F7AE79F11458186694"/>
  </w:style>
  <w:style w:type="paragraph" w:customStyle="1" w:styleId="EFA9829D1D7A451ABDEA7C4405DC6C9C">
    <w:name w:val="EFA9829D1D7A451ABDEA7C4405DC6C9C"/>
  </w:style>
  <w:style w:type="paragraph" w:customStyle="1" w:styleId="BE98F08D4DD44B8491182F8673DA8CC5">
    <w:name w:val="BE98F08D4DD44B8491182F8673DA8CC5"/>
  </w:style>
  <w:style w:type="paragraph" w:customStyle="1" w:styleId="B323D88D5562463FBC03F6AD58216D56">
    <w:name w:val="B323D88D5562463FBC03F6AD58216D56"/>
  </w:style>
  <w:style w:type="paragraph" w:customStyle="1" w:styleId="E39FBF72161A41F3BC75C382EDC705EF">
    <w:name w:val="E39FBF72161A41F3BC75C382EDC705EF"/>
  </w:style>
  <w:style w:type="paragraph" w:customStyle="1" w:styleId="3C54CAD98FE84D56939AE0CA595E917A">
    <w:name w:val="3C54CAD98FE84D56939AE0CA595E917A"/>
  </w:style>
  <w:style w:type="paragraph" w:customStyle="1" w:styleId="365801C23A5E40C7A0C6EDDBBF3B5007">
    <w:name w:val="365801C23A5E40C7A0C6EDDBBF3B5007"/>
  </w:style>
  <w:style w:type="paragraph" w:customStyle="1" w:styleId="BB3F16FB09FB4A5AB2083AD1CDD3B858">
    <w:name w:val="BB3F16FB09FB4A5AB2083AD1CDD3B858"/>
  </w:style>
  <w:style w:type="paragraph" w:customStyle="1" w:styleId="679D099C260F472198EE47D2B7859F1C">
    <w:name w:val="679D099C260F472198EE47D2B7859F1C"/>
  </w:style>
  <w:style w:type="paragraph" w:customStyle="1" w:styleId="2B99CF9A406E4CDF89021E8E8E1C4772">
    <w:name w:val="2B99CF9A406E4CDF89021E8E8E1C4772"/>
  </w:style>
  <w:style w:type="paragraph" w:customStyle="1" w:styleId="8F94F932CDE04761A522F6F9B9966680">
    <w:name w:val="8F94F932CDE04761A522F6F9B9966680"/>
  </w:style>
  <w:style w:type="paragraph" w:customStyle="1" w:styleId="90DC67E7CDBA40849DECBACC4CEAF067">
    <w:name w:val="90DC67E7CDBA40849DECBACC4CEAF067"/>
  </w:style>
  <w:style w:type="paragraph" w:customStyle="1" w:styleId="17151100160544C8B792D419032E0610">
    <w:name w:val="17151100160544C8B792D419032E0610"/>
  </w:style>
  <w:style w:type="paragraph" w:customStyle="1" w:styleId="41D599ED8CCC4D82AB25B5D655612584">
    <w:name w:val="41D599ED8CCC4D82AB25B5D655612584"/>
  </w:style>
  <w:style w:type="paragraph" w:customStyle="1" w:styleId="9B7005674F64402CB27AFD2168B37B3C">
    <w:name w:val="9B7005674F64402CB27AFD2168B37B3C"/>
  </w:style>
  <w:style w:type="paragraph" w:customStyle="1" w:styleId="5243248E8D8E4A36B23D728D9DDA67BF">
    <w:name w:val="5243248E8D8E4A36B23D728D9DDA67BF"/>
  </w:style>
  <w:style w:type="paragraph" w:customStyle="1" w:styleId="9252E60D518C4D83AD7118BF290761E9">
    <w:name w:val="9252E60D518C4D83AD7118BF290761E9"/>
  </w:style>
  <w:style w:type="paragraph" w:customStyle="1" w:styleId="48E3BEBD2B8A4879A1F95F4D54EB8370">
    <w:name w:val="48E3BEBD2B8A4879A1F95F4D54EB8370"/>
  </w:style>
  <w:style w:type="paragraph" w:customStyle="1" w:styleId="46D11A5BE0604F69B92413FD78F82211">
    <w:name w:val="46D11A5BE0604F69B92413FD78F82211"/>
  </w:style>
  <w:style w:type="paragraph" w:customStyle="1" w:styleId="F0A336DADB5C41F5A92C9D0DC591E879">
    <w:name w:val="F0A336DADB5C41F5A92C9D0DC591E879"/>
  </w:style>
  <w:style w:type="paragraph" w:customStyle="1" w:styleId="E398CCC8F7CE4D9BBEA86D34F448F3CD">
    <w:name w:val="E398CCC8F7CE4D9BBEA86D34F448F3CD"/>
  </w:style>
  <w:style w:type="paragraph" w:customStyle="1" w:styleId="14F837B0E49044529B50754CC5D152A7">
    <w:name w:val="14F837B0E49044529B50754CC5D152A7"/>
  </w:style>
  <w:style w:type="paragraph" w:customStyle="1" w:styleId="BBD8BD94CE3F4F789C4973D8B93B857E">
    <w:name w:val="BBD8BD94CE3F4F789C4973D8B93B857E"/>
  </w:style>
  <w:style w:type="paragraph" w:customStyle="1" w:styleId="5CB7BAF1BC46477DB9EF2875140ABFB7">
    <w:name w:val="5CB7BAF1BC46477DB9EF2875140ABFB7"/>
  </w:style>
  <w:style w:type="paragraph" w:customStyle="1" w:styleId="DE8E32027E14473EB299756675D6948B">
    <w:name w:val="DE8E32027E14473EB299756675D6948B"/>
  </w:style>
  <w:style w:type="paragraph" w:customStyle="1" w:styleId="AC56EEDE7D404A6694B4CB9AA95AA20E">
    <w:name w:val="AC56EEDE7D404A6694B4CB9AA95AA20E"/>
  </w:style>
  <w:style w:type="paragraph" w:customStyle="1" w:styleId="D34E552503994F998E552452C823C372">
    <w:name w:val="D34E552503994F998E552452C823C372"/>
  </w:style>
  <w:style w:type="paragraph" w:customStyle="1" w:styleId="AC64C5D7155B4CBDA75CA3E85789DE15">
    <w:name w:val="AC64C5D7155B4CBDA75CA3E85789DE15"/>
  </w:style>
  <w:style w:type="paragraph" w:customStyle="1" w:styleId="3319920499664421A49DC79864A142E5">
    <w:name w:val="3319920499664421A49DC79864A142E5"/>
  </w:style>
  <w:style w:type="paragraph" w:customStyle="1" w:styleId="6E9B64894453424AB0DAEED9C0D572AF">
    <w:name w:val="6E9B64894453424AB0DAEED9C0D572AF"/>
  </w:style>
  <w:style w:type="paragraph" w:customStyle="1" w:styleId="13C7BA2A341E43D9A7E3C999BDE4E47D">
    <w:name w:val="13C7BA2A341E43D9A7E3C999BDE4E47D"/>
  </w:style>
  <w:style w:type="paragraph" w:customStyle="1" w:styleId="042910809CAF49F88F7C34F0557F1E8F">
    <w:name w:val="042910809CAF49F88F7C34F0557F1E8F"/>
  </w:style>
  <w:style w:type="paragraph" w:customStyle="1" w:styleId="8B94F7B206F449BDA906914068B549B4">
    <w:name w:val="8B94F7B206F449BDA906914068B549B4"/>
  </w:style>
  <w:style w:type="paragraph" w:customStyle="1" w:styleId="51292821DC18457FB4FE01F04F45E6FA">
    <w:name w:val="51292821DC18457FB4FE01F04F45E6FA"/>
  </w:style>
  <w:style w:type="paragraph" w:customStyle="1" w:styleId="440D58078D534919A9BF19D03DF447E9">
    <w:name w:val="440D58078D534919A9BF19D03DF447E9"/>
  </w:style>
  <w:style w:type="paragraph" w:customStyle="1" w:styleId="6D7C6ADAAB6544668A468907B5661F53">
    <w:name w:val="6D7C6ADAAB6544668A468907B5661F53"/>
  </w:style>
  <w:style w:type="paragraph" w:customStyle="1" w:styleId="CFB48286751E4C378684290C3F65D43C">
    <w:name w:val="CFB48286751E4C378684290C3F65D43C"/>
  </w:style>
  <w:style w:type="paragraph" w:customStyle="1" w:styleId="9F71B1705F464CE1A57BF5415D7E9871">
    <w:name w:val="9F71B1705F464CE1A57BF5415D7E9871"/>
  </w:style>
  <w:style w:type="paragraph" w:customStyle="1" w:styleId="CA8F29C6CFBF438790B1025295BA2627">
    <w:name w:val="CA8F29C6CFBF438790B1025295BA2627"/>
  </w:style>
  <w:style w:type="paragraph" w:customStyle="1" w:styleId="7FCC7A935D35427FBF37B79BAB83724E">
    <w:name w:val="7FCC7A935D35427FBF37B79BAB83724E"/>
  </w:style>
  <w:style w:type="paragraph" w:customStyle="1" w:styleId="F566629573E741B29A25E930A41A617F">
    <w:name w:val="F566629573E741B29A25E930A41A617F"/>
  </w:style>
  <w:style w:type="paragraph" w:customStyle="1" w:styleId="A1219E5F1B5A490EA6018B4BA0B8682E">
    <w:name w:val="A1219E5F1B5A490EA6018B4BA0B8682E"/>
  </w:style>
  <w:style w:type="paragraph" w:customStyle="1" w:styleId="D33501EA00D1475289C99DAA39F9394D">
    <w:name w:val="D33501EA00D1475289C99DAA39F9394D"/>
  </w:style>
  <w:style w:type="paragraph" w:customStyle="1" w:styleId="5B3ED825A50748A3ABE053D19EFE6924">
    <w:name w:val="5B3ED825A50748A3ABE053D19EFE6924"/>
  </w:style>
  <w:style w:type="paragraph" w:customStyle="1" w:styleId="252E5CD19DC040028957EB6DE3CC5126">
    <w:name w:val="252E5CD19DC040028957EB6DE3CC5126"/>
  </w:style>
  <w:style w:type="paragraph" w:customStyle="1" w:styleId="6AA0457968AC48A1AA30235FDBC142CA">
    <w:name w:val="6AA0457968AC48A1AA30235FDBC142CA"/>
  </w:style>
  <w:style w:type="paragraph" w:customStyle="1" w:styleId="E5381C46AA8B42B69B3C2C50A78A1785">
    <w:name w:val="E5381C46AA8B42B69B3C2C50A78A1785"/>
  </w:style>
  <w:style w:type="paragraph" w:customStyle="1" w:styleId="D7A20879B62A41A08FFA71D8759806C6">
    <w:name w:val="D7A20879B62A41A08FFA71D8759806C6"/>
  </w:style>
  <w:style w:type="paragraph" w:customStyle="1" w:styleId="D1F0E53721A84351B903DA34DD2DD6E8">
    <w:name w:val="D1F0E53721A84351B903DA34DD2DD6E8"/>
  </w:style>
  <w:style w:type="paragraph" w:customStyle="1" w:styleId="6248E39C911D4FD6BDE90CBE12066EAE">
    <w:name w:val="6248E39C911D4FD6BDE90CBE12066EAE"/>
  </w:style>
  <w:style w:type="paragraph" w:customStyle="1" w:styleId="0D79FCD1BAFF43C198CBCFBFC8225747">
    <w:name w:val="0D79FCD1BAFF43C198CBCFBFC8225747"/>
  </w:style>
  <w:style w:type="paragraph" w:customStyle="1" w:styleId="43BD4493247F45369A6DA4C85C7A53B4">
    <w:name w:val="43BD4493247F45369A6DA4C85C7A53B4"/>
  </w:style>
  <w:style w:type="paragraph" w:customStyle="1" w:styleId="08F3B905D5D24B039471C2BAC127F49B">
    <w:name w:val="08F3B905D5D24B039471C2BAC127F49B"/>
  </w:style>
  <w:style w:type="paragraph" w:customStyle="1" w:styleId="230B6855C9CA4E8E9614EBA07B24FF66">
    <w:name w:val="230B6855C9CA4E8E9614EBA07B24FF66"/>
  </w:style>
  <w:style w:type="paragraph" w:customStyle="1" w:styleId="04365722FCAE469C956A388ABFE1C348">
    <w:name w:val="04365722FCAE469C956A388ABFE1C348"/>
  </w:style>
  <w:style w:type="paragraph" w:customStyle="1" w:styleId="BBDF81635CE6491280FB6C36364F2FD9">
    <w:name w:val="BBDF81635CE6491280FB6C36364F2FD9"/>
  </w:style>
  <w:style w:type="paragraph" w:customStyle="1" w:styleId="2B3BCDD3C2094886B047DD3D7618BE84">
    <w:name w:val="2B3BCDD3C2094886B047DD3D7618BE84"/>
  </w:style>
  <w:style w:type="paragraph" w:customStyle="1" w:styleId="620EEE3A6BD14AE6B543173F40A58B26">
    <w:name w:val="620EEE3A6BD14AE6B543173F40A58B26"/>
  </w:style>
  <w:style w:type="paragraph" w:customStyle="1" w:styleId="38A32F0CDEB84E58A4F2B9C1F004E47A">
    <w:name w:val="38A32F0CDEB84E58A4F2B9C1F004E47A"/>
  </w:style>
  <w:style w:type="paragraph" w:customStyle="1" w:styleId="6A940D9366B04052BCC7B49EA9FD11AE">
    <w:name w:val="6A940D9366B04052BCC7B49EA9FD11AE"/>
  </w:style>
  <w:style w:type="paragraph" w:customStyle="1" w:styleId="940F44D142B44F42B75293241A1F1CC3">
    <w:name w:val="940F44D142B44F42B75293241A1F1CC3"/>
  </w:style>
  <w:style w:type="paragraph" w:customStyle="1" w:styleId="18F80C5151C94E9D8A3B5EEB89268F85">
    <w:name w:val="18F80C5151C94E9D8A3B5EEB89268F85"/>
  </w:style>
  <w:style w:type="paragraph" w:customStyle="1" w:styleId="FAC65E05D4584DEFA672D0FD74EE8606">
    <w:name w:val="FAC65E05D4584DEFA672D0FD74EE8606"/>
  </w:style>
  <w:style w:type="paragraph" w:customStyle="1" w:styleId="0D1599E1937F4678924967D68979EA74">
    <w:name w:val="0D1599E1937F4678924967D68979EA74"/>
  </w:style>
  <w:style w:type="paragraph" w:customStyle="1" w:styleId="5FF9A625E9A249D9B6E7735D2D7725D6">
    <w:name w:val="5FF9A625E9A249D9B6E7735D2D7725D6"/>
  </w:style>
  <w:style w:type="paragraph" w:customStyle="1" w:styleId="1F90CD4AB9F94CF2B330824E3E0EDAB0">
    <w:name w:val="1F90CD4AB9F94CF2B330824E3E0EDAB0"/>
  </w:style>
  <w:style w:type="paragraph" w:customStyle="1" w:styleId="E37E97B498704F16B6A1C51B88CAB710">
    <w:name w:val="E37E97B498704F16B6A1C51B88CAB710"/>
  </w:style>
  <w:style w:type="paragraph" w:customStyle="1" w:styleId="40930C2244F742C1B0C302FC3806F321">
    <w:name w:val="40930C2244F742C1B0C302FC3806F321"/>
  </w:style>
  <w:style w:type="paragraph" w:customStyle="1" w:styleId="FDA5DDDBA6E94BF1BF99514EFAF77015">
    <w:name w:val="FDA5DDDBA6E94BF1BF99514EFAF77015"/>
  </w:style>
  <w:style w:type="paragraph" w:customStyle="1" w:styleId="E3AD87F91C534D3ABCA37598D20139CD">
    <w:name w:val="E3AD87F91C534D3ABCA37598D20139CD"/>
  </w:style>
  <w:style w:type="paragraph" w:customStyle="1" w:styleId="E3F3A8F35FB844FD8A287C401DAEAAC4">
    <w:name w:val="E3F3A8F35FB844FD8A287C401DAEAAC4"/>
  </w:style>
  <w:style w:type="paragraph" w:customStyle="1" w:styleId="C041DF94471044D2AEF1925F38BF8393">
    <w:name w:val="C041DF94471044D2AEF1925F38BF8393"/>
  </w:style>
  <w:style w:type="paragraph" w:customStyle="1" w:styleId="54D2DE7A9A2341CE8F4A4B40C770DA25">
    <w:name w:val="54D2DE7A9A2341CE8F4A4B40C770DA25"/>
  </w:style>
  <w:style w:type="paragraph" w:customStyle="1" w:styleId="579EEEAFD15C4AD58221872F5FE90079">
    <w:name w:val="579EEEAFD15C4AD58221872F5FE9007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MS Gothic"/>
        <a:cs typeface=""/>
      </a:majorFont>
      <a:minorFont>
        <a:latin typeface="Arial "/>
        <a:ea typeface="MS Mincho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EE6BB91-75BF-49FA-A096-734648D979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Lista de comprobación para comenzar un negocio pequeño.dotx</Template>
  <TotalTime>0</TotalTime>
  <Pages>3</Pages>
  <Words>140</Words>
  <Characters>799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CRONOGRAMA FP+</dc:title>
  <dc:subject/>
  <dc:creator/>
  <cp:keywords/>
  <dc:description/>
  <cp:lastModifiedBy/>
  <cp:revision>1</cp:revision>
  <dcterms:created xsi:type="dcterms:W3CDTF">2025-02-03T21:26:00Z</dcterms:created>
  <dcterms:modified xsi:type="dcterms:W3CDTF">2025-02-03T21:43:00Z</dcterms:modified>
  <cp:contentStatus>AREA DE SISTEMAS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